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AED8B" w14:textId="151DD932" w:rsidR="00E81978" w:rsidRPr="004D370F" w:rsidRDefault="004874B2" w:rsidP="006A3937">
      <w:pPr>
        <w:pStyle w:val="Titolo"/>
        <w:rPr>
          <w:noProof/>
        </w:rPr>
      </w:pPr>
      <w:r>
        <w:rPr>
          <w:noProof/>
        </w:rPr>
        <w:drawing>
          <wp:inline distT="0" distB="0" distL="0" distR="0" wp14:anchorId="303BD072" wp14:editId="585D79FE">
            <wp:extent cx="5410200" cy="2895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4339" r="3079" b="4077"/>
                    <a:stretch/>
                  </pic:blipFill>
                  <pic:spPr bwMode="auto"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ReportAPA"/>
        <w:tblW w:w="0" w:type="auto"/>
        <w:tblLook w:val="04A0" w:firstRow="1" w:lastRow="0" w:firstColumn="1" w:lastColumn="0" w:noHBand="0" w:noVBand="1"/>
      </w:tblPr>
      <w:tblGrid>
        <w:gridCol w:w="1938"/>
        <w:gridCol w:w="1981"/>
        <w:gridCol w:w="1997"/>
        <w:gridCol w:w="3110"/>
      </w:tblGrid>
      <w:tr w:rsidR="004874B2" w14:paraId="3586AAD1" w14:textId="77777777" w:rsidTr="006A3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56" w:type="dxa"/>
          </w:tcPr>
          <w:p w14:paraId="398847D6" w14:textId="4F50CC99" w:rsidR="004874B2" w:rsidRDefault="004874B2" w:rsidP="00B823AA">
            <w:pPr>
              <w:pStyle w:val="Titolo21"/>
              <w:rPr>
                <w:noProof/>
              </w:rPr>
            </w:pPr>
            <w:r>
              <w:t xml:space="preserve">Cognome </w:t>
            </w:r>
          </w:p>
        </w:tc>
        <w:tc>
          <w:tcPr>
            <w:tcW w:w="2256" w:type="dxa"/>
          </w:tcPr>
          <w:p w14:paraId="3C38BED3" w14:textId="26D1EC58" w:rsidR="004874B2" w:rsidRDefault="004874B2" w:rsidP="00B823AA">
            <w:pPr>
              <w:pStyle w:val="Titolo21"/>
              <w:rPr>
                <w:noProof/>
              </w:rPr>
            </w:pPr>
            <w:r>
              <w:t>Nome</w:t>
            </w:r>
          </w:p>
        </w:tc>
        <w:tc>
          <w:tcPr>
            <w:tcW w:w="2257" w:type="dxa"/>
          </w:tcPr>
          <w:p w14:paraId="67FD7593" w14:textId="0D57D889" w:rsidR="004874B2" w:rsidRDefault="004874B2" w:rsidP="00B823AA">
            <w:pPr>
              <w:pStyle w:val="Titolo21"/>
              <w:rPr>
                <w:noProof/>
              </w:rPr>
            </w:pPr>
            <w:r>
              <w:t>Matricola</w:t>
            </w:r>
          </w:p>
        </w:tc>
        <w:tc>
          <w:tcPr>
            <w:tcW w:w="2257" w:type="dxa"/>
          </w:tcPr>
          <w:p w14:paraId="019468D7" w14:textId="725972BF" w:rsidR="004874B2" w:rsidRDefault="006A3937" w:rsidP="00B823AA">
            <w:pPr>
              <w:pStyle w:val="Titolo21"/>
              <w:rPr>
                <w:noProof/>
              </w:rPr>
            </w:pPr>
            <w:r>
              <w:t>Indirizzo e-mail istituzionale</w:t>
            </w:r>
          </w:p>
        </w:tc>
      </w:tr>
      <w:tr w:rsidR="006A3937" w14:paraId="1D16FCEB" w14:textId="77777777" w:rsidTr="006A3937">
        <w:tc>
          <w:tcPr>
            <w:tcW w:w="2256" w:type="dxa"/>
          </w:tcPr>
          <w:p w14:paraId="0A53DBF0" w14:textId="219D1936" w:rsidR="004874B2" w:rsidRDefault="006A3937" w:rsidP="00B823AA">
            <w:pPr>
              <w:pStyle w:val="Titolo21"/>
              <w:rPr>
                <w:noProof/>
              </w:rPr>
            </w:pPr>
            <w:r>
              <w:t>Cesarano</w:t>
            </w:r>
          </w:p>
        </w:tc>
        <w:tc>
          <w:tcPr>
            <w:tcW w:w="2256" w:type="dxa"/>
          </w:tcPr>
          <w:p w14:paraId="4E29341E" w14:textId="2C27A4EF" w:rsidR="004874B2" w:rsidRDefault="006A3937" w:rsidP="00B823AA">
            <w:pPr>
              <w:pStyle w:val="Titolo21"/>
              <w:rPr>
                <w:noProof/>
              </w:rPr>
            </w:pPr>
            <w:r>
              <w:t>Agostino</w:t>
            </w:r>
          </w:p>
        </w:tc>
        <w:tc>
          <w:tcPr>
            <w:tcW w:w="2257" w:type="dxa"/>
          </w:tcPr>
          <w:p w14:paraId="1DC14A01" w14:textId="225DB214" w:rsidR="004874B2" w:rsidRDefault="006A3937" w:rsidP="00B823AA">
            <w:pPr>
              <w:pStyle w:val="Titolo21"/>
              <w:rPr>
                <w:noProof/>
              </w:rPr>
            </w:pPr>
            <w:r>
              <w:t>N86003587</w:t>
            </w:r>
          </w:p>
        </w:tc>
        <w:tc>
          <w:tcPr>
            <w:tcW w:w="2257" w:type="dxa"/>
          </w:tcPr>
          <w:p w14:paraId="1B40B972" w14:textId="675A4573" w:rsidR="004874B2" w:rsidRDefault="00A57DEB" w:rsidP="00B823AA">
            <w:pPr>
              <w:pStyle w:val="Titolo21"/>
              <w:rPr>
                <w:noProof/>
              </w:rPr>
            </w:pPr>
            <w:hyperlink r:id="rId10" w:tgtFrame="_blank" w:history="1">
              <w:r w:rsidR="006A3937">
                <w:rPr>
                  <w:rStyle w:val="Collegamentoipertestuale"/>
                  <w:color w:val="1155CC"/>
                </w:rPr>
                <w:t>ag.cesarano@studenti.unina.it</w:t>
              </w:r>
            </w:hyperlink>
          </w:p>
        </w:tc>
      </w:tr>
      <w:tr w:rsidR="004874B2" w14:paraId="75E1EB2B" w14:textId="77777777" w:rsidTr="006A3937">
        <w:tc>
          <w:tcPr>
            <w:tcW w:w="2256" w:type="dxa"/>
          </w:tcPr>
          <w:p w14:paraId="15F1872F" w14:textId="0891CB53" w:rsidR="004874B2" w:rsidRDefault="006A3937" w:rsidP="00B823AA">
            <w:pPr>
              <w:pStyle w:val="Titolo21"/>
              <w:rPr>
                <w:noProof/>
              </w:rPr>
            </w:pPr>
            <w:r>
              <w:t>Fortino</w:t>
            </w:r>
          </w:p>
        </w:tc>
        <w:tc>
          <w:tcPr>
            <w:tcW w:w="2256" w:type="dxa"/>
          </w:tcPr>
          <w:p w14:paraId="6DDBD84F" w14:textId="0A2BA186" w:rsidR="004874B2" w:rsidRDefault="006A3937" w:rsidP="00B823AA">
            <w:pPr>
              <w:pStyle w:val="Titolo21"/>
              <w:rPr>
                <w:noProof/>
              </w:rPr>
            </w:pPr>
            <w:r>
              <w:t>Alessandro</w:t>
            </w:r>
          </w:p>
        </w:tc>
        <w:tc>
          <w:tcPr>
            <w:tcW w:w="2257" w:type="dxa"/>
          </w:tcPr>
          <w:p w14:paraId="26063E6B" w14:textId="69C5E79D" w:rsidR="004874B2" w:rsidRDefault="006A3937" w:rsidP="00B823AA">
            <w:pPr>
              <w:pStyle w:val="Titolo21"/>
              <w:rPr>
                <w:noProof/>
              </w:rPr>
            </w:pPr>
            <w:r>
              <w:t>N86003884</w:t>
            </w:r>
          </w:p>
        </w:tc>
        <w:tc>
          <w:tcPr>
            <w:tcW w:w="2257" w:type="dxa"/>
          </w:tcPr>
          <w:p w14:paraId="5895621E" w14:textId="6AD826B9" w:rsidR="004874B2" w:rsidRDefault="00A57DEB" w:rsidP="00B823AA">
            <w:pPr>
              <w:pStyle w:val="Titolo21"/>
              <w:rPr>
                <w:noProof/>
              </w:rPr>
            </w:pPr>
            <w:hyperlink r:id="rId11" w:tgtFrame="_blank" w:history="1">
              <w:r w:rsidR="006A3937">
                <w:rPr>
                  <w:rStyle w:val="Collegamentoipertestuale"/>
                  <w:color w:val="1155CC"/>
                </w:rPr>
                <w:t>ale.fortino@studenti.unina.it</w:t>
              </w:r>
            </w:hyperlink>
          </w:p>
        </w:tc>
      </w:tr>
    </w:tbl>
    <w:p w14:paraId="6DD7DAF7" w14:textId="76D6DB45" w:rsidR="00B823AA" w:rsidRPr="004D370F" w:rsidRDefault="00B823AA" w:rsidP="00B823AA">
      <w:pPr>
        <w:pStyle w:val="Titolo21"/>
        <w:rPr>
          <w:noProof/>
        </w:rPr>
      </w:pPr>
    </w:p>
    <w:p w14:paraId="431B6568" w14:textId="1F798B38" w:rsidR="00561B3C" w:rsidRDefault="006A3937" w:rsidP="002C7FA3">
      <w:pPr>
        <w:pStyle w:val="Titolo21"/>
        <w:rPr>
          <w:noProof/>
        </w:rPr>
      </w:pPr>
      <w:r>
        <w:rPr>
          <w:noProof/>
        </w:rPr>
        <w:t>1 Febbraio 2022</w:t>
      </w:r>
    </w:p>
    <w:p w14:paraId="14DEACC7" w14:textId="77777777" w:rsidR="00561B3C" w:rsidRDefault="00561B3C">
      <w:pPr>
        <w:rPr>
          <w:noProof/>
        </w:rPr>
      </w:pPr>
      <w:r>
        <w:rPr>
          <w:noProof/>
        </w:rPr>
        <w:br w:type="page"/>
      </w:r>
    </w:p>
    <w:sdt>
      <w:sdtPr>
        <w:id w:val="16641936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szCs w:val="24"/>
        </w:rPr>
      </w:sdtEndPr>
      <w:sdtContent>
        <w:p w14:paraId="2103EB73" w14:textId="040792D5" w:rsidR="00CA73AA" w:rsidRDefault="00CA73AA">
          <w:pPr>
            <w:pStyle w:val="Titolosommario"/>
          </w:pPr>
          <w:r>
            <w:t>Sommario</w:t>
          </w:r>
        </w:p>
        <w:p w14:paraId="0A1493AE" w14:textId="4C53A114" w:rsidR="00CA73AA" w:rsidRDefault="00CA73AA">
          <w:pPr>
            <w:pStyle w:val="Sommario1"/>
            <w:tabs>
              <w:tab w:val="left" w:pos="1200"/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4732" w:history="1">
            <w:r w:rsidRPr="009D65D4">
              <w:rPr>
                <w:rStyle w:val="Collegamentoipertestuale"/>
                <w:noProof/>
              </w:rPr>
              <w:t>1.</w:t>
            </w:r>
            <w:r>
              <w:rPr>
                <w:noProof/>
                <w:kern w:val="0"/>
                <w:sz w:val="22"/>
                <w:szCs w:val="22"/>
                <w:lang w:eastAsia="it-IT"/>
              </w:rPr>
              <w:tab/>
            </w:r>
            <w:r w:rsidRPr="009D65D4">
              <w:rPr>
                <w:rStyle w:val="Collegamentoipertestuale"/>
                <w:noProof/>
              </w:rPr>
              <w:t>Analisi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1F00" w14:textId="14F4E2B5" w:rsidR="00CA73AA" w:rsidRDefault="00CA73AA">
          <w:pPr>
            <w:pStyle w:val="Sommario2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3" w:history="1">
            <w:r w:rsidRPr="009D65D4">
              <w:rPr>
                <w:rStyle w:val="Collegamentoipertestuale"/>
                <w:noProof/>
              </w:rPr>
              <w:t>1.1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C23F4" w14:textId="3EF342A0" w:rsidR="00CA73AA" w:rsidRDefault="00CA73AA">
          <w:pPr>
            <w:pStyle w:val="Sommario2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4" w:history="1">
            <w:r w:rsidRPr="009D65D4">
              <w:rPr>
                <w:rStyle w:val="Collegamentoipertestuale"/>
                <w:noProof/>
              </w:rPr>
              <w:t>1.2 Tecnica di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497D" w14:textId="2E44B4F1" w:rsidR="00CA73AA" w:rsidRDefault="00CA73AA">
          <w:pPr>
            <w:pStyle w:val="Sommario2"/>
            <w:tabs>
              <w:tab w:val="left" w:pos="1680"/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5" w:history="1">
            <w:r w:rsidRPr="009D65D4">
              <w:rPr>
                <w:rStyle w:val="Collegamentoipertestuale"/>
                <w:noProof/>
              </w:rPr>
              <w:t>1.3</w:t>
            </w:r>
            <w:r>
              <w:rPr>
                <w:noProof/>
                <w:kern w:val="0"/>
                <w:sz w:val="22"/>
                <w:szCs w:val="22"/>
                <w:lang w:eastAsia="it-IT"/>
              </w:rPr>
              <w:tab/>
            </w:r>
            <w:r w:rsidRPr="009D65D4">
              <w:rPr>
                <w:rStyle w:val="Collegamentoipertestuale"/>
                <w:noProof/>
              </w:rPr>
              <w:t>Individuazione degli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3860" w14:textId="1964DD01" w:rsidR="00CA73AA" w:rsidRDefault="00CA73AA">
          <w:pPr>
            <w:pStyle w:val="Sommario1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6" w:history="1">
            <w:r w:rsidRPr="009D65D4">
              <w:rPr>
                <w:rStyle w:val="Collegamentoipertestuale"/>
                <w:noProof/>
              </w:rPr>
              <w:t>2. Stesura del Codice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6702" w14:textId="2157248E" w:rsidR="00CA73AA" w:rsidRDefault="00CA73AA">
          <w:pPr>
            <w:pStyle w:val="Sommario2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7" w:history="1">
            <w:r w:rsidRPr="009D65D4">
              <w:rPr>
                <w:rStyle w:val="Collegamentoipertestuale"/>
                <w:noProof/>
              </w:rPr>
              <w:t>2.1 Le Classi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910A" w14:textId="644C0095" w:rsidR="00CA73AA" w:rsidRDefault="00CA73AA">
          <w:pPr>
            <w:pStyle w:val="Sommario3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8" w:history="1">
            <w:r w:rsidRPr="009D65D4">
              <w:rPr>
                <w:rStyle w:val="Collegamentoipertestuale"/>
                <w:noProof/>
              </w:rPr>
              <w:t>2.1.1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81A41" w14:textId="0C61889D" w:rsidR="00CA73AA" w:rsidRDefault="00CA73AA">
          <w:pPr>
            <w:pStyle w:val="Sommario2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39" w:history="1">
            <w:r w:rsidRPr="009D65D4">
              <w:rPr>
                <w:rStyle w:val="Collegamentoipertestuale"/>
                <w:noProof/>
              </w:rPr>
              <w:t>2.2 Le Classi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FF7C" w14:textId="09405482" w:rsidR="00CA73AA" w:rsidRDefault="00CA73AA">
          <w:pPr>
            <w:pStyle w:val="Sommario3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40" w:history="1">
            <w:r w:rsidRPr="009D65D4">
              <w:rPr>
                <w:rStyle w:val="Collegamentoipertestuale"/>
                <w:noProof/>
              </w:rPr>
              <w:t>2.2.1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2A02" w14:textId="2A3834CE" w:rsidR="00CA73AA" w:rsidRDefault="00CA73AA">
          <w:pPr>
            <w:pStyle w:val="Sommario2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41" w:history="1">
            <w:r w:rsidRPr="009D65D4">
              <w:rPr>
                <w:rStyle w:val="Collegamentoipertestuale"/>
                <w:noProof/>
              </w:rPr>
              <w:t>2.3 Dipendenze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19991" w14:textId="668FF985" w:rsidR="00CA73AA" w:rsidRDefault="00CA73AA">
          <w:pPr>
            <w:pStyle w:val="Sommario1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42" w:history="1">
            <w:r w:rsidRPr="009D65D4">
              <w:rPr>
                <w:rStyle w:val="Collegamentoipertestuale"/>
                <w:noProof/>
              </w:rPr>
              <w:t>3. 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D3FD8" w14:textId="6F201B75" w:rsidR="00CA73AA" w:rsidRDefault="00CA73AA">
          <w:pPr>
            <w:pStyle w:val="Sommario1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43" w:history="1">
            <w:r w:rsidRPr="009D65D4">
              <w:rPr>
                <w:rStyle w:val="Collegamentoipertestuale"/>
                <w:noProof/>
              </w:rPr>
              <w:t>4.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1829" w14:textId="1271BC18" w:rsidR="00CA73AA" w:rsidRDefault="00CA73AA">
          <w:pPr>
            <w:pStyle w:val="Sommario1"/>
            <w:tabs>
              <w:tab w:val="right" w:leader="dot" w:pos="9016"/>
            </w:tabs>
            <w:rPr>
              <w:noProof/>
              <w:kern w:val="0"/>
              <w:sz w:val="22"/>
              <w:szCs w:val="22"/>
              <w:lang w:eastAsia="it-IT"/>
            </w:rPr>
          </w:pPr>
          <w:hyperlink w:anchor="_Toc95144744" w:history="1">
            <w:r w:rsidRPr="009D65D4">
              <w:rPr>
                <w:rStyle w:val="Collegamentoipertestuale"/>
                <w:noProof/>
              </w:rPr>
              <w:t>5.</w:t>
            </w:r>
            <w:r w:rsidRPr="009D65D4">
              <w:rPr>
                <w:rStyle w:val="Collegamentoipertestuale"/>
                <w:rFonts w:ascii="Georgia" w:hAnsi="Georgia"/>
                <w:noProof/>
              </w:rPr>
              <w:t xml:space="preserve"> CRC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4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4DA8" w14:textId="17A3DAA4" w:rsidR="00CA73AA" w:rsidRDefault="00CA73AA">
          <w:r>
            <w:rPr>
              <w:b/>
              <w:bCs/>
            </w:rPr>
            <w:fldChar w:fldCharType="end"/>
          </w:r>
        </w:p>
      </w:sdtContent>
    </w:sdt>
    <w:p w14:paraId="4E61F825" w14:textId="77777777" w:rsidR="00E81978" w:rsidRPr="004D370F" w:rsidRDefault="00E81978" w:rsidP="002C7FA3">
      <w:pPr>
        <w:pStyle w:val="Titolo21"/>
        <w:rPr>
          <w:noProof/>
        </w:rPr>
      </w:pPr>
    </w:p>
    <w:p w14:paraId="0D0E1097" w14:textId="7D75256A" w:rsidR="00E81978" w:rsidRPr="004D370F" w:rsidRDefault="00E81978" w:rsidP="00561B3C">
      <w:pPr>
        <w:pStyle w:val="Titolosezione"/>
        <w:jc w:val="left"/>
        <w:outlineLvl w:val="9"/>
        <w:rPr>
          <w:noProof/>
        </w:rPr>
      </w:pPr>
    </w:p>
    <w:p w14:paraId="12E2C7EE" w14:textId="393873B9" w:rsidR="000401BA" w:rsidRPr="0033298B" w:rsidRDefault="00DB1487" w:rsidP="0033298B">
      <w:pPr>
        <w:pStyle w:val="Paragrafoelenco"/>
        <w:numPr>
          <w:ilvl w:val="0"/>
          <w:numId w:val="19"/>
        </w:numPr>
        <w:outlineLvl w:val="0"/>
        <w:rPr>
          <w:noProof/>
          <w:kern w:val="0"/>
          <w:sz w:val="32"/>
          <w:szCs w:val="32"/>
        </w:rPr>
      </w:pPr>
      <w:bookmarkStart w:id="0" w:name="_Toc95144732"/>
      <w:r w:rsidRPr="0033298B">
        <w:rPr>
          <w:noProof/>
          <w:kern w:val="0"/>
          <w:sz w:val="32"/>
          <w:szCs w:val="32"/>
        </w:rPr>
        <w:t>Analisi del</w:t>
      </w:r>
      <w:r w:rsidR="00C6660F" w:rsidRPr="0033298B">
        <w:rPr>
          <w:noProof/>
          <w:kern w:val="0"/>
          <w:sz w:val="32"/>
          <w:szCs w:val="32"/>
        </w:rPr>
        <w:t xml:space="preserve"> problema</w:t>
      </w:r>
      <w:bookmarkEnd w:id="0"/>
    </w:p>
    <w:p w14:paraId="2AF83C0F" w14:textId="516A7751" w:rsidR="00DC16E9" w:rsidRDefault="00C6660F" w:rsidP="00995B98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>Dopo un accurata analisi della traccia</w:t>
      </w:r>
      <w:r w:rsidR="000039C3">
        <w:rPr>
          <w:noProof/>
          <w:kern w:val="0"/>
        </w:rPr>
        <w:t xml:space="preserve">,si </w:t>
      </w:r>
      <w:r w:rsidR="001E45E9">
        <w:rPr>
          <w:noProof/>
          <w:kern w:val="0"/>
        </w:rPr>
        <w:t>è pro</w:t>
      </w:r>
      <w:r w:rsidR="00843101">
        <w:rPr>
          <w:noProof/>
          <w:kern w:val="0"/>
        </w:rPr>
        <w:t>seguito con l’analizzare</w:t>
      </w:r>
      <w:r w:rsidR="000039C3">
        <w:rPr>
          <w:noProof/>
          <w:kern w:val="0"/>
        </w:rPr>
        <w:t xml:space="preserve"> </w:t>
      </w:r>
      <w:r w:rsidR="00ED03AD">
        <w:rPr>
          <w:noProof/>
          <w:kern w:val="0"/>
        </w:rPr>
        <w:t>il problema posto ricercando un</w:t>
      </w:r>
      <w:r w:rsidR="001E45E9">
        <w:rPr>
          <w:noProof/>
          <w:kern w:val="0"/>
        </w:rPr>
        <w:t xml:space="preserve">a soluzione Software che sià </w:t>
      </w:r>
      <w:r w:rsidR="00B41049">
        <w:rPr>
          <w:noProof/>
          <w:kern w:val="0"/>
        </w:rPr>
        <w:t>adeguata</w:t>
      </w:r>
      <w:r w:rsidR="000C08CD">
        <w:rPr>
          <w:noProof/>
          <w:kern w:val="0"/>
        </w:rPr>
        <w:t xml:space="preserve"> al problema</w:t>
      </w:r>
      <w:r w:rsidR="009018C4">
        <w:rPr>
          <w:noProof/>
          <w:kern w:val="0"/>
        </w:rPr>
        <w:t xml:space="preserve"> stesso</w:t>
      </w:r>
      <w:r w:rsidR="00B41049">
        <w:rPr>
          <w:noProof/>
          <w:kern w:val="0"/>
        </w:rPr>
        <w:t>.</w:t>
      </w:r>
    </w:p>
    <w:p w14:paraId="327DA1A3" w14:textId="659C84D2" w:rsidR="00FD74DF" w:rsidRDefault="007452F6" w:rsidP="00FD74DF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 xml:space="preserve">In primis si è </w:t>
      </w:r>
      <w:r w:rsidR="004241AF">
        <w:rPr>
          <w:noProof/>
          <w:kern w:val="0"/>
        </w:rPr>
        <w:t xml:space="preserve">ragionato </w:t>
      </w:r>
      <w:r>
        <w:rPr>
          <w:noProof/>
          <w:kern w:val="0"/>
        </w:rPr>
        <w:t xml:space="preserve">ad un implementazione grafica </w:t>
      </w:r>
      <w:r w:rsidR="004241AF" w:rsidRPr="004241AF">
        <w:rPr>
          <w:b/>
          <w:bCs/>
          <w:noProof/>
          <w:kern w:val="0"/>
        </w:rPr>
        <w:t>wireframe</w:t>
      </w:r>
      <w:r w:rsidR="00A87680">
        <w:rPr>
          <w:b/>
          <w:bCs/>
          <w:noProof/>
          <w:kern w:val="0"/>
        </w:rPr>
        <w:t xml:space="preserve"> </w:t>
      </w:r>
      <w:r w:rsidR="00A87680">
        <w:rPr>
          <w:noProof/>
          <w:kern w:val="0"/>
        </w:rPr>
        <w:t xml:space="preserve">che sia </w:t>
      </w:r>
      <w:r w:rsidR="00D71983">
        <w:rPr>
          <w:noProof/>
          <w:kern w:val="0"/>
        </w:rPr>
        <w:t>semplice e intuitiva</w:t>
      </w:r>
      <w:r w:rsidR="007F58A6">
        <w:rPr>
          <w:noProof/>
          <w:kern w:val="0"/>
        </w:rPr>
        <w:t xml:space="preserve">, l’obbiettivo prefissato è stato di mantenere un interfaccia minimal che </w:t>
      </w:r>
      <w:r w:rsidR="002810FA">
        <w:rPr>
          <w:noProof/>
          <w:kern w:val="0"/>
        </w:rPr>
        <w:t xml:space="preserve">quindi presenti </w:t>
      </w:r>
      <w:r w:rsidR="00206133">
        <w:rPr>
          <w:noProof/>
          <w:kern w:val="0"/>
        </w:rPr>
        <w:t>pochi colori</w:t>
      </w:r>
      <w:r w:rsidR="00A14FF4">
        <w:rPr>
          <w:noProof/>
          <w:kern w:val="0"/>
        </w:rPr>
        <w:t xml:space="preserve"> e che presenti meno</w:t>
      </w:r>
      <w:r w:rsidR="0083455D">
        <w:rPr>
          <w:noProof/>
          <w:kern w:val="0"/>
        </w:rPr>
        <w:t xml:space="preserve"> Stage / Frame possibili</w:t>
      </w:r>
      <w:r w:rsidR="00FD74DF">
        <w:rPr>
          <w:noProof/>
          <w:kern w:val="0"/>
        </w:rPr>
        <w:t>.</w:t>
      </w:r>
    </w:p>
    <w:p w14:paraId="1C6090FC" w14:textId="3C08A811" w:rsidR="00091452" w:rsidRPr="0058214D" w:rsidRDefault="007C533A" w:rsidP="008F75E1">
      <w:pPr>
        <w:pStyle w:val="Paragrafoelenco"/>
        <w:ind w:left="1080"/>
        <w:outlineLvl w:val="1"/>
        <w:rPr>
          <w:noProof/>
          <w:kern w:val="0"/>
          <w:sz w:val="32"/>
          <w:szCs w:val="32"/>
        </w:rPr>
      </w:pPr>
      <w:bookmarkStart w:id="1" w:name="_Toc95144733"/>
      <w:r w:rsidRPr="0058214D">
        <w:rPr>
          <w:noProof/>
          <w:sz w:val="28"/>
          <w:szCs w:val="28"/>
        </w:rPr>
        <w:drawing>
          <wp:anchor distT="0" distB="0" distL="114300" distR="114300" simplePos="0" relativeHeight="251557888" behindDoc="0" locked="0" layoutInCell="1" allowOverlap="1" wp14:anchorId="15D235A1" wp14:editId="1DDC8B03">
            <wp:simplePos x="0" y="0"/>
            <wp:positionH relativeFrom="margin">
              <wp:align>left</wp:align>
            </wp:positionH>
            <wp:positionV relativeFrom="paragraph">
              <wp:posOffset>338843</wp:posOffset>
            </wp:positionV>
            <wp:extent cx="5920740" cy="5594598"/>
            <wp:effectExtent l="0" t="0" r="3810" b="635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594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3DB" w:rsidRPr="0058214D">
        <w:rPr>
          <w:noProof/>
          <w:kern w:val="0"/>
          <w:sz w:val="32"/>
          <w:szCs w:val="32"/>
        </w:rPr>
        <w:t>1.</w:t>
      </w:r>
      <w:r w:rsidR="00A01880" w:rsidRPr="0058214D">
        <w:rPr>
          <w:noProof/>
          <w:kern w:val="0"/>
          <w:sz w:val="32"/>
          <w:szCs w:val="32"/>
        </w:rPr>
        <w:t>1</w:t>
      </w:r>
      <w:r w:rsidRPr="0058214D">
        <w:rPr>
          <w:noProof/>
          <w:kern w:val="0"/>
          <w:sz w:val="32"/>
          <w:szCs w:val="32"/>
        </w:rPr>
        <w:t xml:space="preserve"> WireFrame</w:t>
      </w:r>
      <w:bookmarkEnd w:id="1"/>
    </w:p>
    <w:p w14:paraId="4F6DBBDF" w14:textId="66C55F19" w:rsidR="008F75E1" w:rsidRDefault="008F75E1" w:rsidP="002D75F3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lastRenderedPageBreak/>
        <w:t>Le pagine visualizzate a destra sono composte per lo più da TableView che permettono l’interazione tramite click destri sulle righe che ci interessano.</w:t>
      </w:r>
    </w:p>
    <w:p w14:paraId="4258D0F2" w14:textId="54C973D6" w:rsidR="009B6A6D" w:rsidRDefault="005C73C2" w:rsidP="002D75F3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>La pagina</w:t>
      </w:r>
      <w:r w:rsidR="004F0E69">
        <w:rPr>
          <w:noProof/>
          <w:kern w:val="0"/>
        </w:rPr>
        <w:t xml:space="preserve"> </w:t>
      </w:r>
      <w:r w:rsidR="00497634">
        <w:rPr>
          <w:noProof/>
          <w:kern w:val="0"/>
        </w:rPr>
        <w:t xml:space="preserve">principale,tramite un Tab Pane permette di differenziare il Login destinato agli Utenti </w:t>
      </w:r>
      <w:r w:rsidR="00732783">
        <w:rPr>
          <w:noProof/>
          <w:kern w:val="0"/>
        </w:rPr>
        <w:t xml:space="preserve">rispetto a quello </w:t>
      </w:r>
      <w:r w:rsidR="00E1222C">
        <w:rPr>
          <w:noProof/>
          <w:kern w:val="0"/>
        </w:rPr>
        <w:t xml:space="preserve">destinato </w:t>
      </w:r>
      <w:r w:rsidR="003A327E">
        <w:rPr>
          <w:noProof/>
          <w:kern w:val="0"/>
        </w:rPr>
        <w:t>ai Gestori di Corsi</w:t>
      </w:r>
      <w:r w:rsidR="00E1222C">
        <w:rPr>
          <w:noProof/>
          <w:kern w:val="0"/>
        </w:rPr>
        <w:t>.</w:t>
      </w:r>
    </w:p>
    <w:p w14:paraId="0FC31173" w14:textId="62979125" w:rsidR="00237682" w:rsidRDefault="00237682" w:rsidP="002D75F3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drawing>
          <wp:anchor distT="0" distB="0" distL="114300" distR="114300" simplePos="0" relativeHeight="251558912" behindDoc="0" locked="0" layoutInCell="1" allowOverlap="1" wp14:anchorId="32AE8B04" wp14:editId="2B255692">
            <wp:simplePos x="0" y="0"/>
            <wp:positionH relativeFrom="margin">
              <wp:posOffset>290830</wp:posOffset>
            </wp:positionH>
            <wp:positionV relativeFrom="paragraph">
              <wp:posOffset>525780</wp:posOffset>
            </wp:positionV>
            <wp:extent cx="5631180" cy="4259580"/>
            <wp:effectExtent l="0" t="0" r="762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20" b="-6317"/>
                    <a:stretch/>
                  </pic:blipFill>
                  <pic:spPr bwMode="auto">
                    <a:xfrm>
                      <a:off x="0" y="0"/>
                      <a:ext cx="563118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kern w:val="0"/>
        </w:rPr>
        <w:t>Effettuando il login tramite il tab riservato ai Gestori si accede al Profilo Gestore.</w:t>
      </w:r>
    </w:p>
    <w:p w14:paraId="3F6EF2C5" w14:textId="4BBE678E" w:rsidR="00237682" w:rsidRPr="00237682" w:rsidRDefault="00237682" w:rsidP="00237682">
      <w:pPr>
        <w:pStyle w:val="Paragrafoelenco"/>
        <w:ind w:left="1080"/>
        <w:rPr>
          <w:b/>
          <w:bCs/>
          <w:noProof/>
          <w:kern w:val="0"/>
        </w:rPr>
      </w:pPr>
      <w:r w:rsidRPr="00237682">
        <w:rPr>
          <w:b/>
          <w:bCs/>
          <w:noProof/>
          <w:kern w:val="0"/>
        </w:rPr>
        <w:t>WireFrame Profilo Gestore</w:t>
      </w:r>
    </w:p>
    <w:p w14:paraId="13F4EC2F" w14:textId="6CE9E4A4" w:rsidR="00BC6F3C" w:rsidRDefault="00EC6993" w:rsidP="00156B9C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 xml:space="preserve">A differenza del Profilo Utente il Profilo Gestore </w:t>
      </w:r>
      <w:r w:rsidR="00DD1121">
        <w:rPr>
          <w:noProof/>
          <w:kern w:val="0"/>
        </w:rPr>
        <w:t>tramite tre TableView mostra i dettagli su</w:t>
      </w:r>
      <w:r w:rsidR="0046175E">
        <w:rPr>
          <w:noProof/>
          <w:kern w:val="0"/>
        </w:rPr>
        <w:t xml:space="preserve"> </w:t>
      </w:r>
      <w:r w:rsidR="00DD1121" w:rsidRPr="00242147">
        <w:rPr>
          <w:b/>
          <w:bCs/>
          <w:noProof/>
          <w:kern w:val="0"/>
        </w:rPr>
        <w:t>Corsi</w:t>
      </w:r>
      <w:r w:rsidR="0046175E" w:rsidRPr="00242147">
        <w:rPr>
          <w:b/>
          <w:bCs/>
          <w:noProof/>
          <w:kern w:val="0"/>
        </w:rPr>
        <w:t xml:space="preserve">,Operatori e Iscritti </w:t>
      </w:r>
      <w:r w:rsidR="005C53F0">
        <w:rPr>
          <w:noProof/>
          <w:kern w:val="0"/>
        </w:rPr>
        <w:t>dei Corsi erogati.</w:t>
      </w:r>
    </w:p>
    <w:p w14:paraId="050FF206" w14:textId="3F40E99F" w:rsidR="008F75E1" w:rsidRDefault="008F75E1" w:rsidP="008F75E1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>Come nel Profilo Utente si può</w:t>
      </w:r>
      <w:r w:rsidR="00237682" w:rsidRPr="008F75E1">
        <w:rPr>
          <w:noProof/>
          <w:kern w:val="0"/>
        </w:rPr>
        <w:t xml:space="preserve"> interagire con ogni tabella tramite click destri sulle righe.</w:t>
      </w:r>
    </w:p>
    <w:p w14:paraId="384F409E" w14:textId="536ECEA8" w:rsidR="008F75E1" w:rsidRDefault="008F75E1" w:rsidP="008F75E1">
      <w:pPr>
        <w:pStyle w:val="Paragrafoelenco"/>
        <w:ind w:left="1080"/>
        <w:rPr>
          <w:noProof/>
          <w:kern w:val="0"/>
        </w:rPr>
      </w:pPr>
    </w:p>
    <w:p w14:paraId="5CFAD407" w14:textId="1DA4F7F2" w:rsidR="008F75E1" w:rsidRDefault="008F75E1" w:rsidP="008F75E1">
      <w:pPr>
        <w:pStyle w:val="Paragrafoelenco"/>
        <w:ind w:left="1080"/>
        <w:rPr>
          <w:noProof/>
          <w:kern w:val="0"/>
        </w:rPr>
      </w:pPr>
    </w:p>
    <w:p w14:paraId="5CC8CBDD" w14:textId="1E41CC08" w:rsidR="008F75E1" w:rsidRDefault="008F75E1" w:rsidP="008F75E1">
      <w:pPr>
        <w:pStyle w:val="Paragrafoelenco"/>
        <w:ind w:left="1080"/>
        <w:rPr>
          <w:noProof/>
          <w:kern w:val="0"/>
        </w:rPr>
      </w:pPr>
    </w:p>
    <w:p w14:paraId="5D3D1437" w14:textId="0B3D5C7F" w:rsidR="008F75E1" w:rsidRDefault="008F75E1" w:rsidP="008F75E1">
      <w:pPr>
        <w:pStyle w:val="Paragrafoelenco"/>
        <w:ind w:left="1080"/>
        <w:rPr>
          <w:noProof/>
          <w:kern w:val="0"/>
        </w:rPr>
      </w:pPr>
    </w:p>
    <w:p w14:paraId="4C1237CC" w14:textId="30F31574" w:rsidR="008F75E1" w:rsidRDefault="00242147" w:rsidP="008F75E1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lastRenderedPageBreak/>
        <w:drawing>
          <wp:anchor distT="0" distB="0" distL="114300" distR="114300" simplePos="0" relativeHeight="251563008" behindDoc="0" locked="0" layoutInCell="1" allowOverlap="1" wp14:anchorId="6D1E5D73" wp14:editId="6D4FDDA1">
            <wp:simplePos x="0" y="0"/>
            <wp:positionH relativeFrom="margin">
              <wp:align>center</wp:align>
            </wp:positionH>
            <wp:positionV relativeFrom="paragraph">
              <wp:posOffset>792480</wp:posOffset>
            </wp:positionV>
            <wp:extent cx="4404360" cy="5460376"/>
            <wp:effectExtent l="0" t="0" r="0" b="698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546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kern w:val="0"/>
        </w:rPr>
        <w:t>Gli</w:t>
      </w:r>
      <w:r w:rsidRPr="00242147">
        <w:rPr>
          <w:b/>
          <w:bCs/>
          <w:i/>
          <w:iCs/>
          <w:noProof/>
          <w:kern w:val="0"/>
        </w:rPr>
        <w:t xml:space="preserve"> </w:t>
      </w:r>
      <w:r w:rsidRPr="00242147">
        <w:rPr>
          <w:b/>
          <w:bCs/>
          <w:noProof/>
          <w:kern w:val="0"/>
        </w:rPr>
        <w:t xml:space="preserve">Operatori </w:t>
      </w:r>
      <w:r>
        <w:rPr>
          <w:noProof/>
          <w:kern w:val="0"/>
        </w:rPr>
        <w:t>e i</w:t>
      </w:r>
      <w:r w:rsidRPr="00242147">
        <w:rPr>
          <w:b/>
          <w:bCs/>
          <w:noProof/>
          <w:kern w:val="0"/>
        </w:rPr>
        <w:t xml:space="preserve"> Gestori</w:t>
      </w:r>
      <w:r>
        <w:rPr>
          <w:b/>
          <w:bCs/>
          <w:noProof/>
          <w:kern w:val="0"/>
        </w:rPr>
        <w:t xml:space="preserve"> </w:t>
      </w:r>
      <w:r>
        <w:rPr>
          <w:noProof/>
          <w:kern w:val="0"/>
        </w:rPr>
        <w:t xml:space="preserve">hanno accesso alla pagina che permette la visualizzazione delle </w:t>
      </w:r>
      <w:r w:rsidRPr="00242147">
        <w:rPr>
          <w:b/>
          <w:bCs/>
          <w:noProof/>
          <w:kern w:val="0"/>
        </w:rPr>
        <w:t>Statistiche</w:t>
      </w:r>
      <w:r>
        <w:rPr>
          <w:b/>
          <w:bCs/>
          <w:noProof/>
          <w:kern w:val="0"/>
        </w:rPr>
        <w:t xml:space="preserve"> </w:t>
      </w:r>
      <w:r>
        <w:rPr>
          <w:noProof/>
          <w:kern w:val="0"/>
        </w:rPr>
        <w:t>del Corso,che vengono mostrate tramite Grafici.</w:t>
      </w:r>
    </w:p>
    <w:p w14:paraId="26014622" w14:textId="653B59DB" w:rsidR="00242147" w:rsidRPr="00242147" w:rsidRDefault="00242147" w:rsidP="008F75E1">
      <w:pPr>
        <w:pStyle w:val="Paragrafoelenco"/>
        <w:ind w:left="1080"/>
        <w:rPr>
          <w:noProof/>
          <w:kern w:val="0"/>
        </w:rPr>
      </w:pPr>
    </w:p>
    <w:p w14:paraId="42B20D95" w14:textId="5AB6D328" w:rsidR="00776578" w:rsidRPr="0058214D" w:rsidRDefault="00BB52DA" w:rsidP="00776578">
      <w:pPr>
        <w:pStyle w:val="Paragrafoelenco"/>
        <w:ind w:left="1080"/>
        <w:outlineLvl w:val="1"/>
        <w:rPr>
          <w:noProof/>
          <w:kern w:val="0"/>
          <w:sz w:val="32"/>
          <w:szCs w:val="32"/>
        </w:rPr>
      </w:pPr>
      <w:bookmarkStart w:id="2" w:name="_Toc95144734"/>
      <w:r w:rsidRPr="0058214D">
        <w:rPr>
          <w:noProof/>
          <w:kern w:val="0"/>
          <w:sz w:val="32"/>
          <w:szCs w:val="32"/>
        </w:rPr>
        <w:t>1.</w:t>
      </w:r>
      <w:r w:rsidR="00A01880" w:rsidRPr="0058214D">
        <w:rPr>
          <w:noProof/>
          <w:kern w:val="0"/>
          <w:sz w:val="32"/>
          <w:szCs w:val="32"/>
        </w:rPr>
        <w:t>2</w:t>
      </w:r>
      <w:r w:rsidR="00661C2D" w:rsidRPr="0058214D">
        <w:rPr>
          <w:sz w:val="32"/>
          <w:szCs w:val="32"/>
        </w:rPr>
        <w:t xml:space="preserve"> </w:t>
      </w:r>
      <w:r w:rsidR="00661C2D" w:rsidRPr="0058214D">
        <w:rPr>
          <w:noProof/>
          <w:kern w:val="0"/>
          <w:sz w:val="32"/>
          <w:szCs w:val="32"/>
        </w:rPr>
        <w:t>Tecnica di implementazione</w:t>
      </w:r>
      <w:bookmarkEnd w:id="2"/>
    </w:p>
    <w:p w14:paraId="52091AF5" w14:textId="0269929A" w:rsidR="00DA7836" w:rsidRDefault="00A81958" w:rsidP="00DE42A4">
      <w:pPr>
        <w:pStyle w:val="Paragrafoelenco"/>
        <w:ind w:left="1080"/>
        <w:rPr>
          <w:noProof/>
          <w:kern w:val="0"/>
        </w:rPr>
      </w:pPr>
      <w:r>
        <w:rPr>
          <w:noProof/>
          <w:kern w:val="0"/>
        </w:rPr>
        <w:t xml:space="preserve">In seguito </w:t>
      </w:r>
      <w:r w:rsidR="00237399">
        <w:rPr>
          <w:noProof/>
          <w:kern w:val="0"/>
        </w:rPr>
        <w:t xml:space="preserve">abbiamo pensato come implementare l’idea sviluppata </w:t>
      </w:r>
      <w:r w:rsidR="00F705AB">
        <w:rPr>
          <w:noProof/>
          <w:kern w:val="0"/>
        </w:rPr>
        <w:t xml:space="preserve">precedentemente </w:t>
      </w:r>
      <w:r w:rsidR="00237399">
        <w:rPr>
          <w:noProof/>
          <w:kern w:val="0"/>
        </w:rPr>
        <w:t>in</w:t>
      </w:r>
      <w:r w:rsidR="00237399" w:rsidRPr="00F705AB">
        <w:rPr>
          <w:b/>
          <w:bCs/>
          <w:noProof/>
          <w:kern w:val="0"/>
        </w:rPr>
        <w:t xml:space="preserve"> wireframe</w:t>
      </w:r>
      <w:r w:rsidR="00237399">
        <w:rPr>
          <w:noProof/>
          <w:kern w:val="0"/>
        </w:rPr>
        <w:t xml:space="preserve"> tramite </w:t>
      </w:r>
      <w:r w:rsidR="00237399" w:rsidRPr="00F705AB">
        <w:rPr>
          <w:b/>
          <w:bCs/>
          <w:noProof/>
          <w:kern w:val="0"/>
        </w:rPr>
        <w:t>Java</w:t>
      </w:r>
      <w:r w:rsidR="0031354F">
        <w:rPr>
          <w:noProof/>
          <w:kern w:val="0"/>
        </w:rPr>
        <w:t xml:space="preserve">,valutando </w:t>
      </w:r>
      <w:r w:rsidR="00AC06BE">
        <w:rPr>
          <w:noProof/>
          <w:kern w:val="0"/>
        </w:rPr>
        <w:t xml:space="preserve">tra </w:t>
      </w:r>
      <w:r w:rsidR="00AC06BE" w:rsidRPr="00F705AB">
        <w:rPr>
          <w:b/>
          <w:bCs/>
          <w:noProof/>
          <w:kern w:val="0"/>
        </w:rPr>
        <w:t>Swing</w:t>
      </w:r>
      <w:r w:rsidR="00AC06BE">
        <w:rPr>
          <w:noProof/>
          <w:kern w:val="0"/>
        </w:rPr>
        <w:t xml:space="preserve"> e </w:t>
      </w:r>
      <w:r w:rsidR="00AC06BE" w:rsidRPr="00F705AB">
        <w:rPr>
          <w:b/>
          <w:bCs/>
          <w:noProof/>
          <w:kern w:val="0"/>
        </w:rPr>
        <w:t>Java FX</w:t>
      </w:r>
      <w:r w:rsidR="00BD73A0">
        <w:rPr>
          <w:noProof/>
          <w:kern w:val="0"/>
        </w:rPr>
        <w:t xml:space="preserve">,la scelta è ricaduta sull’ultimo poiché </w:t>
      </w:r>
      <w:r w:rsidR="008A21C7">
        <w:rPr>
          <w:noProof/>
          <w:kern w:val="0"/>
        </w:rPr>
        <w:t xml:space="preserve">mette a disposizione </w:t>
      </w:r>
      <w:r w:rsidR="008F68CF">
        <w:rPr>
          <w:noProof/>
          <w:kern w:val="0"/>
        </w:rPr>
        <w:t xml:space="preserve">la possibilità di mostrare </w:t>
      </w:r>
      <w:r w:rsidR="00BD73A0">
        <w:rPr>
          <w:noProof/>
          <w:kern w:val="0"/>
        </w:rPr>
        <w:t>i dati</w:t>
      </w:r>
      <w:r w:rsidR="00725B39">
        <w:rPr>
          <w:noProof/>
          <w:kern w:val="0"/>
        </w:rPr>
        <w:t xml:space="preserve"> </w:t>
      </w:r>
      <w:r w:rsidR="00BD73A0">
        <w:rPr>
          <w:noProof/>
          <w:kern w:val="0"/>
        </w:rPr>
        <w:t xml:space="preserve">tramite </w:t>
      </w:r>
      <w:r w:rsidR="00EB09EF">
        <w:rPr>
          <w:noProof/>
          <w:kern w:val="0"/>
        </w:rPr>
        <w:t>Grafici</w:t>
      </w:r>
      <w:r w:rsidR="008A2800">
        <w:rPr>
          <w:noProof/>
          <w:kern w:val="0"/>
        </w:rPr>
        <w:t xml:space="preserve"> inoltre </w:t>
      </w:r>
      <w:r w:rsidR="008F68CF">
        <w:rPr>
          <w:noProof/>
          <w:kern w:val="0"/>
        </w:rPr>
        <w:t>permette di</w:t>
      </w:r>
      <w:r w:rsidR="00E3514A">
        <w:rPr>
          <w:noProof/>
          <w:kern w:val="0"/>
        </w:rPr>
        <w:t xml:space="preserve"> avere</w:t>
      </w:r>
      <w:r w:rsidR="005F35B4">
        <w:rPr>
          <w:noProof/>
          <w:kern w:val="0"/>
        </w:rPr>
        <w:t xml:space="preserve"> un interfaccia </w:t>
      </w:r>
      <w:r w:rsidR="00F705AB">
        <w:rPr>
          <w:noProof/>
          <w:kern w:val="0"/>
        </w:rPr>
        <w:t>decisamente</w:t>
      </w:r>
      <w:r w:rsidR="007417B9">
        <w:rPr>
          <w:noProof/>
          <w:kern w:val="0"/>
        </w:rPr>
        <w:t xml:space="preserve"> più moderna</w:t>
      </w:r>
      <w:r w:rsidR="004F48A9">
        <w:rPr>
          <w:noProof/>
          <w:kern w:val="0"/>
        </w:rPr>
        <w:t>.</w:t>
      </w:r>
    </w:p>
    <w:p w14:paraId="5F88D80A" w14:textId="2BF658FC" w:rsidR="00DE42A4" w:rsidRPr="00242147" w:rsidRDefault="00DE42A4" w:rsidP="00242147">
      <w:pPr>
        <w:ind w:firstLine="0"/>
        <w:rPr>
          <w:noProof/>
          <w:kern w:val="0"/>
        </w:rPr>
      </w:pPr>
    </w:p>
    <w:p w14:paraId="6A9DA023" w14:textId="1AFE9E90" w:rsidR="00A01880" w:rsidRDefault="00DF40C0" w:rsidP="00DE42A4">
      <w:pPr>
        <w:pStyle w:val="Paragrafoelenco"/>
        <w:numPr>
          <w:ilvl w:val="1"/>
          <w:numId w:val="18"/>
        </w:numPr>
        <w:outlineLvl w:val="1"/>
        <w:rPr>
          <w:noProof/>
          <w:kern w:val="0"/>
          <w:sz w:val="32"/>
          <w:szCs w:val="32"/>
        </w:rPr>
      </w:pPr>
      <w:bookmarkStart w:id="3" w:name="_Toc95144735"/>
      <w:r>
        <w:rPr>
          <w:noProof/>
          <w:kern w:val="0"/>
          <w:sz w:val="32"/>
          <w:szCs w:val="32"/>
        </w:rPr>
        <w:drawing>
          <wp:anchor distT="0" distB="0" distL="114300" distR="114300" simplePos="0" relativeHeight="251561984" behindDoc="0" locked="0" layoutInCell="1" allowOverlap="1" wp14:anchorId="3D8F8B05" wp14:editId="4F5808F2">
            <wp:simplePos x="0" y="0"/>
            <wp:positionH relativeFrom="margin">
              <wp:posOffset>-45720</wp:posOffset>
            </wp:positionH>
            <wp:positionV relativeFrom="paragraph">
              <wp:posOffset>464820</wp:posOffset>
            </wp:positionV>
            <wp:extent cx="6062980" cy="5166360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880">
        <w:rPr>
          <w:noProof/>
          <w:kern w:val="0"/>
          <w:sz w:val="32"/>
          <w:szCs w:val="32"/>
        </w:rPr>
        <w:t>Individuazione degli Oggetti</w:t>
      </w:r>
      <w:bookmarkEnd w:id="3"/>
    </w:p>
    <w:p w14:paraId="3FDD1458" w14:textId="75D5828F" w:rsidR="00842635" w:rsidRDefault="00842635" w:rsidP="00842635">
      <w:pPr>
        <w:ind w:left="1080" w:firstLine="0"/>
        <w:rPr>
          <w:noProof/>
          <w:kern w:val="0"/>
        </w:rPr>
      </w:pPr>
    </w:p>
    <w:p w14:paraId="39A47B12" w14:textId="447A27D8" w:rsidR="004F48A9" w:rsidRDefault="0043116C" w:rsidP="0043116C">
      <w:pPr>
        <w:ind w:left="1080" w:firstLine="0"/>
        <w:rPr>
          <w:noProof/>
          <w:kern w:val="0"/>
        </w:rPr>
      </w:pPr>
      <w:r>
        <w:rPr>
          <w:noProof/>
          <w:kern w:val="0"/>
        </w:rPr>
        <w:t>Individuati ciò che saranno gli Oggetti del Programma possiamo procedere con la stesura del codice.</w:t>
      </w:r>
    </w:p>
    <w:p w14:paraId="1D575E24" w14:textId="46E18F5C" w:rsidR="00C46260" w:rsidRPr="0043116C" w:rsidRDefault="00C46260" w:rsidP="0043116C">
      <w:pPr>
        <w:ind w:left="1080" w:firstLine="0"/>
        <w:rPr>
          <w:noProof/>
          <w:kern w:val="0"/>
        </w:rPr>
      </w:pPr>
      <w:r>
        <w:rPr>
          <w:noProof/>
          <w:kern w:val="0"/>
        </w:rPr>
        <w:t xml:space="preserve">I dettagli di ogni Classe </w:t>
      </w:r>
      <w:r w:rsidR="00D04C40">
        <w:rPr>
          <w:noProof/>
          <w:kern w:val="0"/>
        </w:rPr>
        <w:t xml:space="preserve">sono </w:t>
      </w:r>
      <w:r>
        <w:rPr>
          <w:noProof/>
          <w:kern w:val="0"/>
        </w:rPr>
        <w:t>riportat</w:t>
      </w:r>
      <w:r w:rsidR="00D04C40">
        <w:rPr>
          <w:noProof/>
          <w:kern w:val="0"/>
        </w:rPr>
        <w:t>i nel paragrafo dedicato alle</w:t>
      </w:r>
      <w:r>
        <w:rPr>
          <w:noProof/>
          <w:kern w:val="0"/>
        </w:rPr>
        <w:t xml:space="preserve"> </w:t>
      </w:r>
      <w:hyperlink w:anchor="_5._CRC_Card" w:history="1">
        <w:r w:rsidRPr="00B77194">
          <w:rPr>
            <w:rStyle w:val="Collegamentoipertestuale"/>
            <w:noProof/>
            <w:kern w:val="0"/>
          </w:rPr>
          <w:t>Carte di Class Responsibility Collaboration</w:t>
        </w:r>
        <w:r w:rsidR="00D04C40" w:rsidRPr="00B77194">
          <w:rPr>
            <w:rStyle w:val="Collegamentoipertestuale"/>
            <w:noProof/>
            <w:kern w:val="0"/>
          </w:rPr>
          <w:t xml:space="preserve"> ( </w:t>
        </w:r>
        <w:r w:rsidR="00D04C40" w:rsidRPr="00B77194">
          <w:rPr>
            <w:rStyle w:val="Collegamentoipertestuale"/>
            <w:b/>
            <w:bCs/>
            <w:noProof/>
            <w:kern w:val="0"/>
          </w:rPr>
          <w:t xml:space="preserve">CRC Cards </w:t>
        </w:r>
        <w:r w:rsidR="00D04C40" w:rsidRPr="00B77194">
          <w:rPr>
            <w:rStyle w:val="Collegamentoipertestuale"/>
            <w:noProof/>
            <w:kern w:val="0"/>
          </w:rPr>
          <w:t>) .</w:t>
        </w:r>
      </w:hyperlink>
    </w:p>
    <w:bookmarkStart w:id="4" w:name="_Toc95144736" w:displacedByCustomXml="next"/>
    <w:sdt>
      <w:sdtPr>
        <w:rPr>
          <w:rFonts w:asciiTheme="minorHAnsi" w:eastAsiaTheme="minorEastAsia" w:hAnsiTheme="minorHAnsi" w:cstheme="minorBidi"/>
          <w:noProof/>
        </w:rPr>
        <w:id w:val="62297111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</w:rPr>
      </w:sdtEndPr>
      <w:sdtContent>
        <w:p w14:paraId="419C0ADF" w14:textId="27514D57" w:rsidR="00567430" w:rsidRDefault="00567430" w:rsidP="00567430">
          <w:pPr>
            <w:pStyle w:val="Titolosezione"/>
            <w:tabs>
              <w:tab w:val="left" w:pos="6744"/>
            </w:tabs>
            <w:jc w:val="left"/>
            <w:rPr>
              <w:rFonts w:asciiTheme="minorHAnsi" w:eastAsiaTheme="minorEastAsia" w:hAnsiTheme="minorHAnsi" w:cstheme="minorBidi"/>
              <w:noProof/>
              <w:kern w:val="0"/>
              <w:sz w:val="32"/>
              <w:szCs w:val="32"/>
            </w:rPr>
          </w:pPr>
          <w:r w:rsidRPr="00567430">
            <w:rPr>
              <w:rFonts w:asciiTheme="minorHAnsi" w:eastAsiaTheme="minorEastAsia" w:hAnsiTheme="minorHAnsi" w:cstheme="minorBidi"/>
              <w:noProof/>
              <w:kern w:val="0"/>
              <w:sz w:val="32"/>
              <w:szCs w:val="32"/>
            </w:rPr>
            <w:t>2</w:t>
          </w:r>
          <w:r w:rsidR="0033298B">
            <w:rPr>
              <w:rFonts w:asciiTheme="minorHAnsi" w:eastAsiaTheme="minorEastAsia" w:hAnsiTheme="minorHAnsi" w:cstheme="minorBidi"/>
              <w:noProof/>
              <w:kern w:val="0"/>
              <w:sz w:val="32"/>
              <w:szCs w:val="32"/>
            </w:rPr>
            <w:t>.</w:t>
          </w:r>
          <w:r w:rsidRPr="00567430">
            <w:rPr>
              <w:rFonts w:asciiTheme="minorHAnsi" w:eastAsiaTheme="minorEastAsia" w:hAnsiTheme="minorHAnsi" w:cstheme="minorBidi"/>
              <w:noProof/>
              <w:kern w:val="0"/>
              <w:sz w:val="32"/>
              <w:szCs w:val="32"/>
            </w:rPr>
            <w:t xml:space="preserve"> Stesura del Codice</w:t>
          </w:r>
          <w:bookmarkEnd w:id="4"/>
        </w:p>
        <w:p w14:paraId="472FDBC8" w14:textId="72301AB2" w:rsidR="00E7520E" w:rsidRPr="00081895" w:rsidRDefault="00E83F7F" w:rsidP="00A01880">
          <w:pPr>
            <w:ind w:firstLine="0"/>
          </w:pPr>
          <w:r>
            <w:rPr>
              <w:noProof/>
            </w:rPr>
            <w:drawing>
              <wp:anchor distT="0" distB="0" distL="114300" distR="114300" simplePos="0" relativeHeight="251573248" behindDoc="0" locked="0" layoutInCell="1" allowOverlap="1" wp14:anchorId="0772C285" wp14:editId="077EFFEC">
                <wp:simplePos x="0" y="0"/>
                <wp:positionH relativeFrom="margin">
                  <wp:posOffset>164465</wp:posOffset>
                </wp:positionH>
                <wp:positionV relativeFrom="paragraph">
                  <wp:posOffset>849630</wp:posOffset>
                </wp:positionV>
                <wp:extent cx="5407660" cy="7430135"/>
                <wp:effectExtent l="0" t="0" r="2540" b="0"/>
                <wp:wrapTopAndBottom/>
                <wp:docPr id="9" name="Immagin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magine 9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7660" cy="7430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01880">
            <w:t>Avendo le idee chiare su come implementare l’idea tramite Software</w:t>
          </w:r>
          <w:r>
            <w:t xml:space="preserve"> si è iniziato suddividendo il programma in vari </w:t>
          </w:r>
          <w:r w:rsidRPr="00E83F7F">
            <w:rPr>
              <w:b/>
              <w:bCs/>
            </w:rPr>
            <w:t>package</w:t>
          </w:r>
          <w:r w:rsidR="00081895">
            <w:t>.</w:t>
          </w:r>
        </w:p>
        <w:p w14:paraId="67B0E2A7" w14:textId="40DAABB8" w:rsidR="00E83F7F" w:rsidRDefault="00E83F7F" w:rsidP="00A01880">
          <w:pPr>
            <w:ind w:firstLine="0"/>
          </w:pPr>
          <w:r>
            <w:lastRenderedPageBreak/>
            <w:t xml:space="preserve">Ogni </w:t>
          </w:r>
          <w:r w:rsidRPr="00E83F7F">
            <w:rPr>
              <w:b/>
              <w:bCs/>
            </w:rPr>
            <w:t xml:space="preserve">package </w:t>
          </w:r>
          <w:r w:rsidR="000F61BE">
            <w:t xml:space="preserve">comunica con l’altro in modo bidirezionale, ogni classe richiama elementi di altri </w:t>
          </w:r>
          <w:r w:rsidR="000F61BE" w:rsidRPr="000F61BE">
            <w:rPr>
              <w:b/>
              <w:bCs/>
            </w:rPr>
            <w:t>package</w:t>
          </w:r>
          <w:r w:rsidR="000F61BE">
            <w:t>. La suddivisione in più pacchetti è utile per suddividere le varie parti del Programma.</w:t>
          </w:r>
        </w:p>
        <w:p w14:paraId="5644FBBC" w14:textId="1F32AB06" w:rsidR="00E83F7F" w:rsidRDefault="00E83F7F" w:rsidP="00A01880">
          <w:pPr>
            <w:ind w:firstLine="0"/>
          </w:pPr>
        </w:p>
        <w:tbl>
          <w:tblPr>
            <w:tblStyle w:val="ReportAPA"/>
            <w:tblW w:w="9026" w:type="dxa"/>
            <w:tblLook w:val="04A0" w:firstRow="1" w:lastRow="0" w:firstColumn="1" w:lastColumn="0" w:noHBand="0" w:noVBand="1"/>
          </w:tblPr>
          <w:tblGrid>
            <w:gridCol w:w="3861"/>
            <w:gridCol w:w="5165"/>
          </w:tblGrid>
          <w:tr w:rsidR="00101222" w14:paraId="68D4B980" w14:textId="77777777" w:rsidTr="00F669A6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2127" w:type="dxa"/>
              </w:tcPr>
              <w:p w14:paraId="03306422" w14:textId="45F55D63" w:rsidR="00101222" w:rsidRPr="00410439" w:rsidRDefault="00101222" w:rsidP="00A01880">
                <w:pPr>
                  <w:rPr>
                    <w:i/>
                    <w:iCs/>
                  </w:rPr>
                </w:pPr>
                <w:r w:rsidRPr="00410439">
                  <w:rPr>
                    <w:i/>
                    <w:iCs/>
                  </w:rPr>
                  <w:t>Package</w:t>
                </w:r>
              </w:p>
            </w:tc>
            <w:tc>
              <w:tcPr>
                <w:tcW w:w="6899" w:type="dxa"/>
              </w:tcPr>
              <w:p w14:paraId="727E0D64" w14:textId="15F2B0D5" w:rsidR="00101222" w:rsidRPr="00410439" w:rsidRDefault="00101222" w:rsidP="00A01880">
                <w:pPr>
                  <w:rPr>
                    <w:i/>
                    <w:iCs/>
                  </w:rPr>
                </w:pPr>
                <w:r w:rsidRPr="00410439">
                  <w:rPr>
                    <w:i/>
                    <w:iCs/>
                  </w:rPr>
                  <w:t>Funzione</w:t>
                </w:r>
              </w:p>
            </w:tc>
          </w:tr>
          <w:tr w:rsidR="00101222" w14:paraId="6AC30853" w14:textId="77777777" w:rsidTr="00F669A6">
            <w:tc>
              <w:tcPr>
                <w:tcW w:w="2127" w:type="dxa"/>
              </w:tcPr>
              <w:p w14:paraId="43DD644D" w14:textId="090946F6" w:rsidR="00101222" w:rsidRDefault="00101222" w:rsidP="00A01880">
                <w:proofErr w:type="spellStart"/>
                <w:proofErr w:type="gramStart"/>
                <w:r w:rsidRPr="004E2C7D">
                  <w:rPr>
                    <w:b/>
                    <w:bCs/>
                  </w:rPr>
                  <w:t>com.unina</w:t>
                </w:r>
                <w:proofErr w:type="gramEnd"/>
                <w:r w:rsidRPr="004E2C7D">
                  <w:rPr>
                    <w:b/>
                    <w:bCs/>
                  </w:rPr>
                  <w:t>.project</w:t>
                </w:r>
                <w:proofErr w:type="spellEnd"/>
              </w:p>
            </w:tc>
            <w:tc>
              <w:tcPr>
                <w:tcW w:w="6899" w:type="dxa"/>
              </w:tcPr>
              <w:p w14:paraId="0707A4FB" w14:textId="77777777" w:rsidR="00101222" w:rsidRDefault="00101222" w:rsidP="00101222">
                <w:r>
                  <w:t>contiene gli Oggetti/Tipi definiti nel Programma.</w:t>
                </w:r>
              </w:p>
              <w:p w14:paraId="1F5DC108" w14:textId="77777777" w:rsidR="00101222" w:rsidRDefault="00101222" w:rsidP="00A01880"/>
            </w:tc>
          </w:tr>
          <w:tr w:rsidR="00101222" w14:paraId="021389E7" w14:textId="77777777" w:rsidTr="00F669A6">
            <w:tc>
              <w:tcPr>
                <w:tcW w:w="2127" w:type="dxa"/>
              </w:tcPr>
              <w:p w14:paraId="57234FBD" w14:textId="6008388A" w:rsidR="00101222" w:rsidRDefault="00101222" w:rsidP="00A01880">
                <w:proofErr w:type="spellStart"/>
                <w:proofErr w:type="gramStart"/>
                <w:r w:rsidRPr="004E2C7D">
                  <w:rPr>
                    <w:b/>
                    <w:bCs/>
                  </w:rPr>
                  <w:t>com.unina</w:t>
                </w:r>
                <w:proofErr w:type="gramEnd"/>
                <w:r w:rsidRPr="004E2C7D">
                  <w:rPr>
                    <w:b/>
                    <w:bCs/>
                  </w:rPr>
                  <w:t>.project.controller</w:t>
                </w:r>
                <w:proofErr w:type="spellEnd"/>
                <w:r>
                  <w:t xml:space="preserve"> e </w:t>
                </w:r>
                <w:proofErr w:type="spellStart"/>
                <w:r w:rsidRPr="004E2C7D">
                  <w:rPr>
                    <w:b/>
                    <w:bCs/>
                  </w:rPr>
                  <w:t>com.unina.project.controller.profile</w:t>
                </w:r>
                <w:proofErr w:type="spellEnd"/>
              </w:p>
            </w:tc>
            <w:tc>
              <w:tcPr>
                <w:tcW w:w="6899" w:type="dxa"/>
              </w:tcPr>
              <w:p w14:paraId="657449DD" w14:textId="77777777" w:rsidR="00F669A6" w:rsidRDefault="00F669A6" w:rsidP="00F669A6">
                <w:pPr>
                  <w:rPr>
                    <w:b/>
                    <w:bCs/>
                  </w:rPr>
                </w:pPr>
                <w:r w:rsidRPr="004E2C7D">
                  <w:t>contengono tutte le cl</w:t>
                </w:r>
                <w:r>
                  <w:t xml:space="preserve">assi Controller che interagiscono con </w:t>
                </w:r>
                <w:r w:rsidRPr="004E2C7D">
                  <w:t>l’interfaccia grafica</w:t>
                </w:r>
                <w:r>
                  <w:t xml:space="preserve"> e con gli fxml contenuti nelle </w:t>
                </w:r>
                <w:r w:rsidRPr="004E2C7D">
                  <w:rPr>
                    <w:b/>
                    <w:bCs/>
                  </w:rPr>
                  <w:t>resources</w:t>
                </w:r>
                <w:r>
                  <w:t>.</w:t>
                </w:r>
              </w:p>
              <w:p w14:paraId="00B6DB9B" w14:textId="77777777" w:rsidR="00101222" w:rsidRDefault="00101222" w:rsidP="00A01880"/>
            </w:tc>
          </w:tr>
          <w:tr w:rsidR="00101222" w14:paraId="229AAC32" w14:textId="77777777" w:rsidTr="00F669A6">
            <w:tc>
              <w:tcPr>
                <w:tcW w:w="2127" w:type="dxa"/>
              </w:tcPr>
              <w:p w14:paraId="429E0610" w14:textId="53C7AF7A" w:rsidR="00101222" w:rsidRDefault="00F669A6" w:rsidP="00A01880">
                <w:proofErr w:type="spellStart"/>
                <w:proofErr w:type="gramStart"/>
                <w:r w:rsidRPr="004E2C7D">
                  <w:rPr>
                    <w:b/>
                    <w:bCs/>
                  </w:rPr>
                  <w:t>com.unina</w:t>
                </w:r>
                <w:proofErr w:type="gramEnd"/>
                <w:r w:rsidRPr="004E2C7D">
                  <w:rPr>
                    <w:b/>
                    <w:bCs/>
                  </w:rPr>
                  <w:t>.project.</w:t>
                </w:r>
                <w:r>
                  <w:rPr>
                    <w:b/>
                    <w:bCs/>
                  </w:rPr>
                  <w:t>database</w:t>
                </w:r>
                <w:proofErr w:type="spellEnd"/>
              </w:p>
            </w:tc>
            <w:tc>
              <w:tcPr>
                <w:tcW w:w="6899" w:type="dxa"/>
              </w:tcPr>
              <w:p w14:paraId="3CA6DC38" w14:textId="77777777" w:rsidR="00F669A6" w:rsidRDefault="00F669A6" w:rsidP="00F669A6">
                <w:r>
                  <w:t>contiene le interfacce dei DAO relativi al Database.</w:t>
                </w:r>
              </w:p>
              <w:p w14:paraId="435B5A0E" w14:textId="77777777" w:rsidR="00101222" w:rsidRDefault="00101222" w:rsidP="00A01880"/>
            </w:tc>
          </w:tr>
          <w:tr w:rsidR="00F669A6" w14:paraId="32142CF2" w14:textId="77777777" w:rsidTr="00F669A6">
            <w:tc>
              <w:tcPr>
                <w:tcW w:w="2127" w:type="dxa"/>
              </w:tcPr>
              <w:p w14:paraId="11CD50E4" w14:textId="1F3471EE" w:rsidR="00F669A6" w:rsidRPr="004E2C7D" w:rsidRDefault="00F669A6" w:rsidP="00A01880">
                <w:pPr>
                  <w:rPr>
                    <w:b/>
                    <w:bCs/>
                  </w:rPr>
                </w:pPr>
                <w:proofErr w:type="spellStart"/>
                <w:proofErr w:type="gramStart"/>
                <w:r w:rsidRPr="004E2C7D">
                  <w:rPr>
                    <w:b/>
                    <w:bCs/>
                  </w:rPr>
                  <w:t>com.unina</w:t>
                </w:r>
                <w:proofErr w:type="gramEnd"/>
                <w:r w:rsidRPr="004E2C7D">
                  <w:rPr>
                    <w:b/>
                    <w:bCs/>
                  </w:rPr>
                  <w:t>.project.</w:t>
                </w:r>
                <w:r>
                  <w:rPr>
                    <w:b/>
                    <w:bCs/>
                  </w:rPr>
                  <w:t>databse.postgre</w:t>
                </w:r>
                <w:proofErr w:type="spellEnd"/>
              </w:p>
            </w:tc>
            <w:tc>
              <w:tcPr>
                <w:tcW w:w="6899" w:type="dxa"/>
              </w:tcPr>
              <w:p w14:paraId="0CA50742" w14:textId="75D7CCE2" w:rsidR="00F669A6" w:rsidRDefault="00F669A6" w:rsidP="00F669A6">
                <w:r>
                  <w:t xml:space="preserve">contiene le classi DAO specifiche </w:t>
                </w:r>
                <w:proofErr w:type="spellStart"/>
                <w:r w:rsidRPr="00F669A6">
                  <w:rPr>
                    <w:b/>
                    <w:bCs/>
                  </w:rPr>
                  <w:t>postgre</w:t>
                </w:r>
                <w:proofErr w:type="spellEnd"/>
                <w:r>
                  <w:t xml:space="preserve"> che implementano le interfacce.</w:t>
                </w:r>
              </w:p>
            </w:tc>
          </w:tr>
        </w:tbl>
        <w:p w14:paraId="6994768A" w14:textId="77777777" w:rsidR="00101222" w:rsidRDefault="00101222" w:rsidP="00A01880">
          <w:pPr>
            <w:ind w:firstLine="0"/>
          </w:pPr>
        </w:p>
        <w:p w14:paraId="433CBA8A" w14:textId="2BF32290" w:rsidR="00F339B6" w:rsidRDefault="0058214D" w:rsidP="0058214D">
          <w:pPr>
            <w:pStyle w:val="Titolo2"/>
            <w:rPr>
              <w:b w:val="0"/>
              <w:bCs w:val="0"/>
              <w:sz w:val="32"/>
              <w:szCs w:val="32"/>
            </w:rPr>
          </w:pPr>
          <w:bookmarkStart w:id="5" w:name="_Toc95144737"/>
          <w:r>
            <w:rPr>
              <w:b w:val="0"/>
              <w:bCs w:val="0"/>
              <w:sz w:val="32"/>
              <w:szCs w:val="32"/>
            </w:rPr>
            <w:t>2.1</w:t>
          </w:r>
          <w:r w:rsidR="00081895" w:rsidRPr="009D4A6F">
            <w:rPr>
              <w:b w:val="0"/>
              <w:bCs w:val="0"/>
              <w:sz w:val="32"/>
              <w:szCs w:val="32"/>
            </w:rPr>
            <w:t xml:space="preserve"> L</w:t>
          </w:r>
          <w:r w:rsidR="009D4A6F" w:rsidRPr="009D4A6F">
            <w:rPr>
              <w:b w:val="0"/>
              <w:bCs w:val="0"/>
              <w:sz w:val="32"/>
              <w:szCs w:val="32"/>
            </w:rPr>
            <w:t>e Classi DAO</w:t>
          </w:r>
          <w:bookmarkEnd w:id="5"/>
        </w:p>
        <w:p w14:paraId="2CA1BE4B" w14:textId="568E9000" w:rsidR="00F339B6" w:rsidRDefault="00F669A6" w:rsidP="00F339B6">
          <w:pPr>
            <w:ind w:firstLine="0"/>
          </w:pPr>
          <w:r>
            <w:rPr>
              <w:noProof/>
            </w:rPr>
            <w:drawing>
              <wp:anchor distT="0" distB="0" distL="114300" distR="114300" simplePos="0" relativeHeight="251593728" behindDoc="0" locked="0" layoutInCell="1" allowOverlap="1" wp14:anchorId="613DB6DD" wp14:editId="5B371306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5613400" cy="1455420"/>
                <wp:effectExtent l="0" t="0" r="6350" b="0"/>
                <wp:wrapTopAndBottom/>
                <wp:docPr id="11" name="Immagin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46" r="1913" b="8300"/>
                        <a:stretch/>
                      </pic:blipFill>
                      <pic:spPr bwMode="auto">
                        <a:xfrm>
                          <a:off x="0" y="0"/>
                          <a:ext cx="5613400" cy="145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3656B3">
            <w:t xml:space="preserve">Le Classi </w:t>
          </w:r>
          <w:r w:rsidR="00F339B6" w:rsidRPr="00A3129C">
            <w:rPr>
              <w:b/>
              <w:bCs/>
            </w:rPr>
            <w:t>Data Access Object</w:t>
          </w:r>
          <w:r w:rsidR="003656B3" w:rsidRPr="00A3129C">
            <w:rPr>
              <w:b/>
              <w:bCs/>
            </w:rPr>
            <w:t xml:space="preserve"> </w:t>
          </w:r>
          <w:r w:rsidR="003656B3">
            <w:t>sono state aggiunte per permettere al resto del Programma di essere indipendent</w:t>
          </w:r>
          <w:r w:rsidR="0058214D">
            <w:t xml:space="preserve">e </w:t>
          </w:r>
          <w:r w:rsidR="003656B3">
            <w:t>da</w:t>
          </w:r>
          <w:r w:rsidR="00A3129C">
            <w:t xml:space="preserve">l </w:t>
          </w:r>
          <w:r w:rsidR="003656B3">
            <w:t xml:space="preserve">Database. Le Query sono contenute esclusivamente al loro interno per permettere al </w:t>
          </w:r>
          <w:r w:rsidR="0058214D">
            <w:t xml:space="preserve">Software nel caso in cui si cambiasse Database di modificare esclusivamente ciò che sono le classi che implementano le </w:t>
          </w:r>
          <w:r w:rsidR="0058214D" w:rsidRPr="00A3129C">
            <w:rPr>
              <w:b/>
              <w:bCs/>
            </w:rPr>
            <w:t>Interface</w:t>
          </w:r>
          <w:r w:rsidR="0058214D">
            <w:t>.</w:t>
          </w:r>
        </w:p>
        <w:p w14:paraId="579118F9" w14:textId="6724CE5F" w:rsidR="00C80C1A" w:rsidRDefault="00C80C1A" w:rsidP="00F339B6">
          <w:pPr>
            <w:ind w:firstLine="0"/>
          </w:pPr>
          <w:r>
            <w:t xml:space="preserve">Le implementazioni delle </w:t>
          </w:r>
          <w:proofErr w:type="spellStart"/>
          <w:r w:rsidRPr="00F669A6">
            <w:rPr>
              <w:b/>
              <w:bCs/>
            </w:rPr>
            <w:t>interfac</w:t>
          </w:r>
          <w:r w:rsidR="00F669A6" w:rsidRPr="00F669A6">
            <w:rPr>
              <w:b/>
              <w:bCs/>
            </w:rPr>
            <w:t>e</w:t>
          </w:r>
          <w:proofErr w:type="spellEnd"/>
          <w:r w:rsidRPr="00F669A6">
            <w:rPr>
              <w:b/>
              <w:bCs/>
            </w:rPr>
            <w:t xml:space="preserve"> DAO</w:t>
          </w:r>
          <w:r>
            <w:t xml:space="preserve"> a loro volta verranno interfacciate con i </w:t>
          </w:r>
          <w:r w:rsidRPr="00F669A6">
            <w:rPr>
              <w:b/>
              <w:bCs/>
            </w:rPr>
            <w:t>Controller</w:t>
          </w:r>
          <w:r>
            <w:t xml:space="preserve">, che avranno il compito di fare da intermediari con le interfacce grafiche, e quindi far </w:t>
          </w:r>
          <w:r w:rsidRPr="00F669A6">
            <w:rPr>
              <w:b/>
              <w:bCs/>
            </w:rPr>
            <w:t>isolare</w:t>
          </w:r>
          <w:r>
            <w:t xml:space="preserve"> completamente le interfacce grafiche dal mondo della base dati.</w:t>
          </w:r>
        </w:p>
        <w:p w14:paraId="0A0DF93E" w14:textId="551F741F" w:rsidR="00F669A6" w:rsidRDefault="00F669A6" w:rsidP="00F339B6">
          <w:pPr>
            <w:ind w:firstLine="0"/>
          </w:pPr>
        </w:p>
        <w:p w14:paraId="32B6B6BC" w14:textId="268D0C3C" w:rsidR="00F669A6" w:rsidRDefault="00F669A6" w:rsidP="00F339B6">
          <w:pPr>
            <w:ind w:firstLine="0"/>
          </w:pPr>
        </w:p>
        <w:p w14:paraId="392AFC7E" w14:textId="700CB003" w:rsidR="00A14B77" w:rsidRDefault="00F669A6" w:rsidP="00A14B77">
          <w:pPr>
            <w:pStyle w:val="Titolo3"/>
            <w:rPr>
              <w:b w:val="0"/>
              <w:bCs w:val="0"/>
              <w:noProof/>
            </w:rPr>
          </w:pPr>
          <w:bookmarkStart w:id="6" w:name="_Toc95144738"/>
          <w:r>
            <w:rPr>
              <w:noProof/>
            </w:rPr>
            <w:lastRenderedPageBreak/>
            <w:t>2.1.1 UML</w:t>
          </w:r>
          <w:bookmarkEnd w:id="6"/>
        </w:p>
        <w:p w14:paraId="46513741" w14:textId="1F9820DB" w:rsidR="00A14B77" w:rsidRPr="00A14B77" w:rsidRDefault="000645C5" w:rsidP="00A14B77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583488" behindDoc="0" locked="0" layoutInCell="1" allowOverlap="1" wp14:anchorId="233B61EA" wp14:editId="7EA26C23">
                <wp:simplePos x="0" y="0"/>
                <wp:positionH relativeFrom="margin">
                  <wp:posOffset>-783962</wp:posOffset>
                </wp:positionH>
                <wp:positionV relativeFrom="paragraph">
                  <wp:posOffset>367030</wp:posOffset>
                </wp:positionV>
                <wp:extent cx="7294988" cy="1539240"/>
                <wp:effectExtent l="0" t="0" r="1270" b="3810"/>
                <wp:wrapTopAndBottom/>
                <wp:docPr id="10" name="Immagine 10">
                  <a:hlinkClick xmlns:a="http://schemas.openxmlformats.org/drawingml/2006/main" r:id="rId1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magine 10">
                          <a:hlinkClick r:id="rId18"/>
                        </pic:cNvPr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4988" cy="153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4B77" w:rsidRPr="00A14B77">
            <w:t>UML dei package che contengono Interfacce e Classi DAO</w:t>
          </w:r>
        </w:p>
        <w:p w14:paraId="65203B25" w14:textId="20A2C624" w:rsidR="00A14B77" w:rsidRPr="00A14B77" w:rsidRDefault="00A14B77" w:rsidP="00A14B77"/>
        <w:p w14:paraId="57E971CE" w14:textId="074931C3" w:rsidR="00BB39EB" w:rsidRDefault="00A14B77" w:rsidP="00BB39EB">
          <w:pPr>
            <w:jc w:val="center"/>
            <w:rPr>
              <w:i/>
              <w:iCs/>
              <w:sz w:val="22"/>
              <w:szCs w:val="22"/>
            </w:rPr>
          </w:pPr>
          <w:r w:rsidRPr="00BB39EB">
            <w:rPr>
              <w:i/>
              <w:iCs/>
              <w:sz w:val="22"/>
              <w:szCs w:val="22"/>
            </w:rPr>
            <w:t xml:space="preserve">Si consiglia di </w:t>
          </w:r>
          <w:r w:rsidR="00BB39EB" w:rsidRPr="00BB39EB">
            <w:rPr>
              <w:i/>
              <w:iCs/>
              <w:sz w:val="22"/>
              <w:szCs w:val="22"/>
            </w:rPr>
            <w:t xml:space="preserve">fare click sopra l’immagine </w:t>
          </w:r>
          <w:r w:rsidR="00410439">
            <w:rPr>
              <w:i/>
              <w:iCs/>
              <w:sz w:val="22"/>
              <w:szCs w:val="22"/>
            </w:rPr>
            <w:t>che apre</w:t>
          </w:r>
          <w:r w:rsidR="00BB39EB" w:rsidRPr="00BB39EB">
            <w:rPr>
              <w:i/>
              <w:iCs/>
              <w:sz w:val="22"/>
              <w:szCs w:val="22"/>
            </w:rPr>
            <w:t xml:space="preserve"> il file PNG per una visione migliore</w:t>
          </w:r>
        </w:p>
        <w:p w14:paraId="1E06C1EF" w14:textId="32212980" w:rsidR="005128DB" w:rsidRDefault="005128DB" w:rsidP="00BB39EB">
          <w:pPr>
            <w:jc w:val="center"/>
            <w:rPr>
              <w:i/>
              <w:iCs/>
              <w:sz w:val="22"/>
              <w:szCs w:val="22"/>
            </w:rPr>
          </w:pPr>
        </w:p>
        <w:p w14:paraId="3D41F043" w14:textId="77777777" w:rsidR="005128DB" w:rsidRDefault="005128DB" w:rsidP="00BB39EB">
          <w:pPr>
            <w:jc w:val="center"/>
            <w:rPr>
              <w:i/>
              <w:iCs/>
              <w:sz w:val="22"/>
              <w:szCs w:val="22"/>
            </w:rPr>
          </w:pPr>
        </w:p>
        <w:p w14:paraId="57BA2296" w14:textId="0E157986" w:rsidR="008A62D6" w:rsidRDefault="00410439" w:rsidP="00410439">
          <w:pPr>
            <w:pStyle w:val="Titolo2"/>
            <w:rPr>
              <w:b w:val="0"/>
              <w:bCs w:val="0"/>
              <w:sz w:val="32"/>
              <w:szCs w:val="32"/>
            </w:rPr>
          </w:pPr>
          <w:bookmarkStart w:id="7" w:name="_Toc95144739"/>
          <w:r w:rsidRPr="00410439">
            <w:rPr>
              <w:b w:val="0"/>
              <w:bCs w:val="0"/>
              <w:sz w:val="32"/>
              <w:szCs w:val="32"/>
            </w:rPr>
            <w:t>2.2 Le Classi Controller</w:t>
          </w:r>
          <w:bookmarkEnd w:id="7"/>
        </w:p>
        <w:p w14:paraId="1F347CE8" w14:textId="4EE40C55" w:rsidR="009221E6" w:rsidRDefault="006A645A" w:rsidP="00410439">
          <w:pPr>
            <w:ind w:firstLine="0"/>
          </w:pPr>
          <w:r>
            <w:t xml:space="preserve">Le classi Controller sono le classi che gestiscono l’interfaccia grafica. Ogni </w:t>
          </w:r>
          <w:r w:rsidRPr="006A645A">
            <w:rPr>
              <w:b/>
              <w:bCs/>
            </w:rPr>
            <w:t xml:space="preserve">Controller </w:t>
          </w:r>
          <w:r>
            <w:t xml:space="preserve">è associato ad un </w:t>
          </w:r>
          <w:r w:rsidRPr="006A645A">
            <w:rPr>
              <w:b/>
              <w:bCs/>
            </w:rPr>
            <w:t>fxm</w:t>
          </w:r>
          <w:r>
            <w:rPr>
              <w:b/>
              <w:bCs/>
            </w:rPr>
            <w:t>l</w:t>
          </w:r>
          <w:r>
            <w:t xml:space="preserve">, contenuto nelle </w:t>
          </w:r>
          <w:r w:rsidRPr="006A645A">
            <w:rPr>
              <w:b/>
              <w:bCs/>
            </w:rPr>
            <w:t>resources</w:t>
          </w:r>
          <w:r>
            <w:t xml:space="preserve">, che definisce tutti gli elementi grafici dell’interfaccia. Ad ogni elemento può essere associato un </w:t>
          </w:r>
          <w:r w:rsidRPr="006A645A">
            <w:rPr>
              <w:b/>
              <w:bCs/>
            </w:rPr>
            <w:t>id</w:t>
          </w:r>
          <w:r w:rsidR="009221E6">
            <w:rPr>
              <w:b/>
              <w:bCs/>
            </w:rPr>
            <w:t xml:space="preserve">, </w:t>
          </w:r>
          <w:r>
            <w:t xml:space="preserve">che </w:t>
          </w:r>
          <w:r w:rsidR="009221E6">
            <w:t xml:space="preserve">definito nel Controller, </w:t>
          </w:r>
          <w:r>
            <w:t>permette la gestione/personalizzazione dell’elemento.</w:t>
          </w:r>
        </w:p>
        <w:p w14:paraId="3D380E35" w14:textId="3516AF07" w:rsidR="005128DB" w:rsidRDefault="009221E6" w:rsidP="00410439">
          <w:pPr>
            <w:ind w:firstLine="0"/>
          </w:pPr>
          <w:r>
            <w:t xml:space="preserve">I Controller sono distribuiti in </w:t>
          </w:r>
          <w:r w:rsidRPr="009221E6">
            <w:rPr>
              <w:b/>
              <w:bCs/>
            </w:rPr>
            <w:t>due package</w:t>
          </w:r>
          <w:r>
            <w:t>, un package è dedicato ai Controller del Profilo Utente, l’altro ai restanti.</w:t>
          </w:r>
        </w:p>
        <w:p w14:paraId="26F0FD7D" w14:textId="19AA2F4A" w:rsidR="00D42E88" w:rsidRDefault="00D42E88" w:rsidP="00D42E88">
          <w:pPr>
            <w:pStyle w:val="Titolo3"/>
          </w:pPr>
          <w:bookmarkStart w:id="8" w:name="_Toc95144740"/>
          <w:r>
            <w:rPr>
              <w:noProof/>
            </w:rPr>
            <w:lastRenderedPageBreak/>
            <w:drawing>
              <wp:anchor distT="0" distB="0" distL="114300" distR="114300" simplePos="0" relativeHeight="251603968" behindDoc="0" locked="0" layoutInCell="1" allowOverlap="1" wp14:anchorId="5F677C5E" wp14:editId="381B7885">
                <wp:simplePos x="0" y="0"/>
                <wp:positionH relativeFrom="page">
                  <wp:posOffset>88900</wp:posOffset>
                </wp:positionH>
                <wp:positionV relativeFrom="paragraph">
                  <wp:posOffset>205105</wp:posOffset>
                </wp:positionV>
                <wp:extent cx="7334385" cy="8648286"/>
                <wp:effectExtent l="0" t="0" r="0" b="635"/>
                <wp:wrapTopAndBottom/>
                <wp:docPr id="2" name="Immagine 2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magine 2">
                          <a:hlinkClick r:id="rId20"/>
                        </pic:cNvPr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385" cy="8648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42E88">
            <w:t>2.2.1 UML</w:t>
          </w:r>
          <w:bookmarkEnd w:id="8"/>
        </w:p>
        <w:p w14:paraId="2DE0275C" w14:textId="42455D95" w:rsidR="003F4805" w:rsidRDefault="003F4805" w:rsidP="003F4805">
          <w:pPr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lastRenderedPageBreak/>
            <w:drawing>
              <wp:anchor distT="0" distB="0" distL="114300" distR="114300" simplePos="0" relativeHeight="251614208" behindDoc="0" locked="0" layoutInCell="1" allowOverlap="1" wp14:anchorId="78E50682" wp14:editId="10EB5F42">
                <wp:simplePos x="0" y="0"/>
                <wp:positionH relativeFrom="margin">
                  <wp:align>center</wp:align>
                </wp:positionH>
                <wp:positionV relativeFrom="paragraph">
                  <wp:posOffset>453</wp:posOffset>
                </wp:positionV>
                <wp:extent cx="7335520" cy="6911975"/>
                <wp:effectExtent l="0" t="0" r="0" b="0"/>
                <wp:wrapTopAndBottom/>
                <wp:docPr id="12" name="Immagine 12">
                  <a:hlinkClick xmlns:a="http://schemas.openxmlformats.org/drawingml/2006/main" r:id="rId2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magine 12">
                          <a:hlinkClick r:id="rId22"/>
                        </pic:cNvPr>
                        <pic:cNvPicPr/>
                      </pic:nvPicPr>
                      <pic:blipFill rotWithShape="1"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" b="-1584"/>
                        <a:stretch/>
                      </pic:blipFill>
                      <pic:spPr bwMode="auto">
                        <a:xfrm>
                          <a:off x="0" y="0"/>
                          <a:ext cx="7336518" cy="69130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B39EB">
            <w:rPr>
              <w:i/>
              <w:iCs/>
              <w:sz w:val="22"/>
              <w:szCs w:val="22"/>
            </w:rPr>
            <w:t xml:space="preserve">Si consiglia di fare click sopra l’immagine </w:t>
          </w:r>
          <w:r>
            <w:rPr>
              <w:i/>
              <w:iCs/>
              <w:sz w:val="22"/>
              <w:szCs w:val="22"/>
            </w:rPr>
            <w:t>che apre</w:t>
          </w:r>
          <w:r w:rsidRPr="00BB39EB">
            <w:rPr>
              <w:i/>
              <w:iCs/>
              <w:sz w:val="22"/>
              <w:szCs w:val="22"/>
            </w:rPr>
            <w:t xml:space="preserve"> il file PNG per una visione migliore</w:t>
          </w:r>
        </w:p>
        <w:p w14:paraId="7A240640" w14:textId="5310BF62" w:rsidR="00C332B4" w:rsidRDefault="00C332B4" w:rsidP="003F4805">
          <w:pPr>
            <w:jc w:val="center"/>
            <w:rPr>
              <w:i/>
              <w:iCs/>
              <w:sz w:val="22"/>
              <w:szCs w:val="22"/>
            </w:rPr>
          </w:pPr>
        </w:p>
        <w:p w14:paraId="448AEF70" w14:textId="2110778D" w:rsidR="00C332B4" w:rsidRDefault="00C332B4" w:rsidP="003F4805">
          <w:pPr>
            <w:jc w:val="center"/>
            <w:rPr>
              <w:i/>
              <w:iCs/>
              <w:sz w:val="22"/>
              <w:szCs w:val="22"/>
            </w:rPr>
          </w:pPr>
        </w:p>
        <w:p w14:paraId="0FC72A3A" w14:textId="66ABA9EA" w:rsidR="00C332B4" w:rsidRDefault="00C332B4" w:rsidP="003F4805">
          <w:pPr>
            <w:jc w:val="center"/>
            <w:rPr>
              <w:i/>
              <w:iCs/>
              <w:sz w:val="22"/>
              <w:szCs w:val="22"/>
            </w:rPr>
          </w:pPr>
        </w:p>
        <w:p w14:paraId="62A274B6" w14:textId="0D6449E1" w:rsidR="00C332B4" w:rsidRDefault="00C332B4" w:rsidP="003F4805">
          <w:pPr>
            <w:jc w:val="center"/>
            <w:rPr>
              <w:i/>
              <w:iCs/>
              <w:sz w:val="22"/>
              <w:szCs w:val="22"/>
            </w:rPr>
          </w:pPr>
        </w:p>
        <w:p w14:paraId="5B72F575" w14:textId="643F7699" w:rsidR="00C332B4" w:rsidRDefault="00C332B4" w:rsidP="003F4805">
          <w:pPr>
            <w:jc w:val="center"/>
            <w:rPr>
              <w:i/>
              <w:iCs/>
              <w:sz w:val="22"/>
              <w:szCs w:val="22"/>
            </w:rPr>
          </w:pPr>
        </w:p>
        <w:p w14:paraId="71B5B767" w14:textId="59F9BF2C" w:rsidR="00C332B4" w:rsidRDefault="00C332B4" w:rsidP="0033298B">
          <w:pPr>
            <w:pStyle w:val="Titolo2"/>
            <w:rPr>
              <w:b w:val="0"/>
              <w:bCs w:val="0"/>
              <w:sz w:val="32"/>
              <w:szCs w:val="32"/>
            </w:rPr>
          </w:pPr>
          <w:bookmarkStart w:id="9" w:name="_Toc95144741"/>
          <w:r w:rsidRPr="00C332B4">
            <w:rPr>
              <w:b w:val="0"/>
              <w:bCs w:val="0"/>
              <w:sz w:val="32"/>
              <w:szCs w:val="32"/>
            </w:rPr>
            <w:lastRenderedPageBreak/>
            <w:t>2.3 Dipendenze</w:t>
          </w:r>
          <w:bookmarkEnd w:id="9"/>
        </w:p>
        <w:p w14:paraId="5726C300" w14:textId="1EC4CD4D" w:rsidR="00C332B4" w:rsidRDefault="00EF4C49" w:rsidP="00C332B4">
          <w:pPr>
            <w:ind w:firstLine="0"/>
          </w:pPr>
          <w:r>
            <w:t xml:space="preserve">Il </w:t>
          </w:r>
          <w:r w:rsidR="00A97E74">
            <w:t xml:space="preserve">funzionamento del programma dipende da dei </w:t>
          </w:r>
          <w:r w:rsidR="00A97E74" w:rsidRPr="00A97E74">
            <w:rPr>
              <w:b/>
              <w:bCs/>
            </w:rPr>
            <w:t>moduli terzi</w:t>
          </w:r>
          <w:r w:rsidR="00A97E74">
            <w:t xml:space="preserve"> che permettono l’uso di funzioni non implementate nativamente nel </w:t>
          </w:r>
          <w:r w:rsidR="00A97E74" w:rsidRPr="00A97E74">
            <w:rPr>
              <w:b/>
              <w:bCs/>
            </w:rPr>
            <w:t>JDK</w:t>
          </w:r>
          <w:r w:rsidR="00A97E74">
            <w:rPr>
              <w:b/>
              <w:bCs/>
            </w:rPr>
            <w:t>.</w:t>
          </w:r>
        </w:p>
        <w:p w14:paraId="756DF040" w14:textId="3C0BF5DA" w:rsidR="00D07F72" w:rsidRDefault="00435802" w:rsidP="00C332B4">
          <w:pPr>
            <w:ind w:firstLine="0"/>
          </w:pPr>
          <w:r>
            <w:rPr>
              <w:noProof/>
            </w:rPr>
            <w:drawing>
              <wp:anchor distT="0" distB="0" distL="114300" distR="114300" simplePos="0" relativeHeight="251624448" behindDoc="0" locked="0" layoutInCell="1" allowOverlap="1" wp14:anchorId="41B1F337" wp14:editId="266CEEA5">
                <wp:simplePos x="0" y="0"/>
                <wp:positionH relativeFrom="margin">
                  <wp:align>left</wp:align>
                </wp:positionH>
                <wp:positionV relativeFrom="paragraph">
                  <wp:posOffset>728980</wp:posOffset>
                </wp:positionV>
                <wp:extent cx="5955665" cy="6819900"/>
                <wp:effectExtent l="0" t="0" r="6985" b="0"/>
                <wp:wrapTopAndBottom/>
                <wp:docPr id="13" name="Immagin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magine 13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3819" cy="6840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07F72">
            <w:t xml:space="preserve">Le dipendenze sono gestite da </w:t>
          </w:r>
          <w:proofErr w:type="spellStart"/>
          <w:r w:rsidR="00D07F72" w:rsidRPr="00D07F72">
            <w:rPr>
              <w:b/>
              <w:bCs/>
            </w:rPr>
            <w:t>Gradle</w:t>
          </w:r>
          <w:proofErr w:type="spellEnd"/>
          <w:r w:rsidR="00D07F72">
            <w:rPr>
              <w:b/>
              <w:bCs/>
            </w:rPr>
            <w:t xml:space="preserve"> </w:t>
          </w:r>
          <w:r w:rsidR="00D07F72" w:rsidRPr="00D07F72">
            <w:t xml:space="preserve">che è uno strumento di automazione della compilazione </w:t>
          </w:r>
          <w:r w:rsidR="00D07F72" w:rsidRPr="00561B3C">
            <w:rPr>
              <w:b/>
              <w:bCs/>
            </w:rPr>
            <w:t xml:space="preserve">(build </w:t>
          </w:r>
          <w:proofErr w:type="spellStart"/>
          <w:r w:rsidR="00D07F72" w:rsidRPr="00561B3C">
            <w:rPr>
              <w:b/>
              <w:bCs/>
            </w:rPr>
            <w:t>automation</w:t>
          </w:r>
          <w:proofErr w:type="spellEnd"/>
          <w:r w:rsidR="00D07F72" w:rsidRPr="00561B3C">
            <w:rPr>
              <w:b/>
              <w:bCs/>
            </w:rPr>
            <w:t xml:space="preserve"> tool)</w:t>
          </w:r>
          <w:r w:rsidRPr="00561B3C">
            <w:rPr>
              <w:b/>
              <w:bCs/>
            </w:rPr>
            <w:t>.</w:t>
          </w:r>
        </w:p>
        <w:tbl>
          <w:tblPr>
            <w:tblStyle w:val="ReportAPA"/>
            <w:tblW w:w="0" w:type="auto"/>
            <w:tblLook w:val="04A0" w:firstRow="1" w:lastRow="0" w:firstColumn="1" w:lastColumn="0" w:noHBand="0" w:noVBand="1"/>
          </w:tblPr>
          <w:tblGrid>
            <w:gridCol w:w="1838"/>
            <w:gridCol w:w="7178"/>
          </w:tblGrid>
          <w:tr w:rsidR="00435802" w14:paraId="3D027A5F" w14:textId="77777777" w:rsidTr="000B6B1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838" w:type="dxa"/>
              </w:tcPr>
              <w:p w14:paraId="05B70B1A" w14:textId="5BD6556C" w:rsidR="00435802" w:rsidRPr="00862A39" w:rsidRDefault="00862A39" w:rsidP="00C332B4">
                <w:pPr>
                  <w:rPr>
                    <w:i/>
                    <w:iCs/>
                  </w:rPr>
                </w:pPr>
                <w:r>
                  <w:rPr>
                    <w:i/>
                    <w:iCs/>
                  </w:rPr>
                  <w:lastRenderedPageBreak/>
                  <w:t>Moduli</w:t>
                </w:r>
              </w:p>
            </w:tc>
            <w:tc>
              <w:tcPr>
                <w:tcW w:w="7178" w:type="dxa"/>
              </w:tcPr>
              <w:p w14:paraId="5A31A136" w14:textId="0DAE53DD" w:rsidR="00435802" w:rsidRPr="00862A39" w:rsidRDefault="00435802" w:rsidP="00C332B4">
                <w:pPr>
                  <w:rPr>
                    <w:i/>
                    <w:iCs/>
                  </w:rPr>
                </w:pPr>
                <w:r w:rsidRPr="00862A39">
                  <w:rPr>
                    <w:i/>
                    <w:iCs/>
                  </w:rPr>
                  <w:t>Funz</w:t>
                </w:r>
                <w:r w:rsidR="00862A39" w:rsidRPr="00862A39">
                  <w:rPr>
                    <w:i/>
                    <w:iCs/>
                  </w:rPr>
                  <w:t>ione</w:t>
                </w:r>
              </w:p>
            </w:tc>
          </w:tr>
          <w:tr w:rsidR="007D2EF5" w14:paraId="43D14CA3" w14:textId="77777777" w:rsidTr="000B6B1B">
            <w:tc>
              <w:tcPr>
                <w:tcW w:w="1838" w:type="dxa"/>
              </w:tcPr>
              <w:p w14:paraId="29A92BD3" w14:textId="24054508" w:rsidR="007D2EF5" w:rsidRPr="007D2EF5" w:rsidRDefault="007D2EF5" w:rsidP="00C332B4">
                <w:pPr>
                  <w:rPr>
                    <w:b/>
                    <w:bCs/>
                  </w:rPr>
                </w:pPr>
                <w:proofErr w:type="spellStart"/>
                <w:r>
                  <w:rPr>
                    <w:b/>
                    <w:bCs/>
                  </w:rPr>
                  <w:t>JavaFX</w:t>
                </w:r>
                <w:proofErr w:type="spellEnd"/>
              </w:p>
            </w:tc>
            <w:tc>
              <w:tcPr>
                <w:tcW w:w="7178" w:type="dxa"/>
              </w:tcPr>
              <w:p w14:paraId="7DF41AAE" w14:textId="77777777" w:rsidR="007D2EF5" w:rsidRDefault="007D2EF5" w:rsidP="00C332B4">
                <w:r>
                  <w:t xml:space="preserve">Aggiunge tutte le funzionalità grafiche di </w:t>
                </w:r>
                <w:proofErr w:type="spellStart"/>
                <w:r>
                  <w:t>JavaFX</w:t>
                </w:r>
                <w:proofErr w:type="spellEnd"/>
                <w:r>
                  <w:t xml:space="preserve">, anche se sviluppato da Oracle </w:t>
                </w:r>
                <w:r w:rsidR="00235770">
                  <w:t>non è contenuto nel JDK.</w:t>
                </w:r>
              </w:p>
              <w:p w14:paraId="5A03188A" w14:textId="327CEF46" w:rsidR="000B6B1B" w:rsidRDefault="000B6B1B" w:rsidP="00C332B4"/>
            </w:tc>
          </w:tr>
          <w:tr w:rsidR="00435802" w14:paraId="00599C21" w14:textId="77777777" w:rsidTr="000B6B1B">
            <w:tc>
              <w:tcPr>
                <w:tcW w:w="1838" w:type="dxa"/>
              </w:tcPr>
              <w:p w14:paraId="231D5B9D" w14:textId="688D0438" w:rsidR="00435802" w:rsidRPr="007D2EF5" w:rsidRDefault="00862A39" w:rsidP="00C332B4">
                <w:pPr>
                  <w:rPr>
                    <w:b/>
                    <w:bCs/>
                  </w:rPr>
                </w:pPr>
                <w:proofErr w:type="spellStart"/>
                <w:r w:rsidRPr="007D2EF5">
                  <w:rPr>
                    <w:b/>
                    <w:bCs/>
                  </w:rPr>
                  <w:t>ControlsFX</w:t>
                </w:r>
                <w:proofErr w:type="spellEnd"/>
              </w:p>
            </w:tc>
            <w:tc>
              <w:tcPr>
                <w:tcW w:w="7178" w:type="dxa"/>
              </w:tcPr>
              <w:p w14:paraId="236FF19E" w14:textId="77777777" w:rsidR="00862A39" w:rsidRDefault="00862A39" w:rsidP="00C332B4">
                <w:r>
                  <w:t>Permette di aggiungere elementi grafici avanzati e funzionalità extra.</w:t>
                </w:r>
              </w:p>
              <w:p w14:paraId="4703A4F1" w14:textId="77777777" w:rsidR="00862A39" w:rsidRDefault="00862A39" w:rsidP="00C332B4">
                <w:r>
                  <w:t xml:space="preserve">Nel progetto è stato usato per le </w:t>
                </w:r>
                <w:proofErr w:type="spellStart"/>
                <w:r>
                  <w:t>TextField</w:t>
                </w:r>
                <w:proofErr w:type="spellEnd"/>
                <w:r>
                  <w:t xml:space="preserve"> con Suggerimenti.</w:t>
                </w:r>
              </w:p>
              <w:p w14:paraId="38506C5A" w14:textId="18B085A4" w:rsidR="000B6B1B" w:rsidRDefault="000B6B1B" w:rsidP="00C332B4"/>
            </w:tc>
          </w:tr>
          <w:tr w:rsidR="00435802" w14:paraId="2B7B489C" w14:textId="77777777" w:rsidTr="000B6B1B">
            <w:tc>
              <w:tcPr>
                <w:tcW w:w="1838" w:type="dxa"/>
              </w:tcPr>
              <w:p w14:paraId="08C752E4" w14:textId="19ADC234" w:rsidR="00435802" w:rsidRPr="007D2EF5" w:rsidRDefault="00862A39" w:rsidP="00C332B4">
                <w:pPr>
                  <w:rPr>
                    <w:b/>
                    <w:bCs/>
                  </w:rPr>
                </w:pPr>
                <w:proofErr w:type="spellStart"/>
                <w:r w:rsidRPr="007D2EF5">
                  <w:rPr>
                    <w:b/>
                    <w:bCs/>
                  </w:rPr>
                  <w:t>JavaX.Mail</w:t>
                </w:r>
                <w:proofErr w:type="spellEnd"/>
              </w:p>
            </w:tc>
            <w:tc>
              <w:tcPr>
                <w:tcW w:w="7178" w:type="dxa"/>
              </w:tcPr>
              <w:p w14:paraId="51B54BD5" w14:textId="77777777" w:rsidR="00435802" w:rsidRDefault="00862A39" w:rsidP="00C332B4">
                <w:r>
                  <w:t xml:space="preserve">Permette di </w:t>
                </w:r>
                <w:r w:rsidR="007D2EF5">
                  <w:t>interfacciarsi con il mondo mail tramite Java.</w:t>
                </w:r>
              </w:p>
              <w:p w14:paraId="0EAA6B10" w14:textId="77777777" w:rsidR="007D2EF5" w:rsidRDefault="007D2EF5" w:rsidP="00C332B4">
                <w:r>
                  <w:t>Nel progetto si inviano codici di verifica durante la registrazione.</w:t>
                </w:r>
              </w:p>
              <w:p w14:paraId="61C3B172" w14:textId="71DB8C83" w:rsidR="000B6B1B" w:rsidRDefault="000B6B1B" w:rsidP="00C332B4"/>
            </w:tc>
          </w:tr>
          <w:tr w:rsidR="00435802" w14:paraId="52A6F097" w14:textId="77777777" w:rsidTr="000B6B1B">
            <w:tc>
              <w:tcPr>
                <w:tcW w:w="1838" w:type="dxa"/>
              </w:tcPr>
              <w:p w14:paraId="339D49EF" w14:textId="4CC94C4C" w:rsidR="00435802" w:rsidRPr="007D2EF5" w:rsidRDefault="007D2EF5" w:rsidP="00C332B4">
                <w:pPr>
                  <w:rPr>
                    <w:b/>
                    <w:bCs/>
                  </w:rPr>
                </w:pPr>
                <w:proofErr w:type="spellStart"/>
                <w:r w:rsidRPr="007D2EF5">
                  <w:rPr>
                    <w:b/>
                    <w:bCs/>
                  </w:rPr>
                  <w:t>Ikonli</w:t>
                </w:r>
                <w:proofErr w:type="spellEnd"/>
              </w:p>
            </w:tc>
            <w:tc>
              <w:tcPr>
                <w:tcW w:w="7178" w:type="dxa"/>
              </w:tcPr>
              <w:p w14:paraId="5944A777" w14:textId="77777777" w:rsidR="00435802" w:rsidRDefault="007D2EF5" w:rsidP="00C332B4">
                <w:r>
                  <w:t>Permette di aggiungere Icone all’interno degli FXML senza ricorrere ad immagini.</w:t>
                </w:r>
              </w:p>
              <w:p w14:paraId="342A37AE" w14:textId="3ADA06D3" w:rsidR="000B6B1B" w:rsidRDefault="000B6B1B" w:rsidP="00C332B4"/>
            </w:tc>
          </w:tr>
          <w:tr w:rsidR="00435802" w14:paraId="2F6CA2F9" w14:textId="77777777" w:rsidTr="000B6B1B">
            <w:tc>
              <w:tcPr>
                <w:tcW w:w="1838" w:type="dxa"/>
              </w:tcPr>
              <w:p w14:paraId="6968BDA6" w14:textId="4A684628" w:rsidR="00435802" w:rsidRPr="00235770" w:rsidRDefault="00235770" w:rsidP="00C332B4">
                <w:pPr>
                  <w:rPr>
                    <w:b/>
                    <w:bCs/>
                  </w:rPr>
                </w:pPr>
                <w:proofErr w:type="spellStart"/>
                <w:r w:rsidRPr="00235770">
                  <w:rPr>
                    <w:b/>
                    <w:bCs/>
                  </w:rPr>
                  <w:t>JMetro</w:t>
                </w:r>
                <w:proofErr w:type="spellEnd"/>
              </w:p>
            </w:tc>
            <w:tc>
              <w:tcPr>
                <w:tcW w:w="7178" w:type="dxa"/>
              </w:tcPr>
              <w:p w14:paraId="633BAC61" w14:textId="0350FEB3" w:rsidR="00435802" w:rsidRDefault="00235770" w:rsidP="00C332B4">
                <w:r>
                  <w:t>Tema Grafico ispirato all’interfaccia Windows</w:t>
                </w:r>
                <w:r w:rsidR="000B6B1B">
                  <w:t>.</w:t>
                </w:r>
              </w:p>
              <w:p w14:paraId="72407F9D" w14:textId="39D95FC4" w:rsidR="000B6B1B" w:rsidRDefault="000B6B1B" w:rsidP="00C332B4"/>
            </w:tc>
          </w:tr>
          <w:tr w:rsidR="00235770" w14:paraId="240FF0BF" w14:textId="77777777" w:rsidTr="000B6B1B">
            <w:tc>
              <w:tcPr>
                <w:tcW w:w="1838" w:type="dxa"/>
              </w:tcPr>
              <w:p w14:paraId="1A02690C" w14:textId="345D71A0" w:rsidR="00235770" w:rsidRPr="00235770" w:rsidRDefault="00235770" w:rsidP="00C332B4">
                <w:pPr>
                  <w:rPr>
                    <w:b/>
                    <w:bCs/>
                  </w:rPr>
                </w:pPr>
                <w:proofErr w:type="spellStart"/>
                <w:r>
                  <w:rPr>
                    <w:b/>
                    <w:bCs/>
                  </w:rPr>
                  <w:t>PostgreSQL</w:t>
                </w:r>
                <w:proofErr w:type="spellEnd"/>
              </w:p>
            </w:tc>
            <w:tc>
              <w:tcPr>
                <w:tcW w:w="7178" w:type="dxa"/>
              </w:tcPr>
              <w:p w14:paraId="6984BB3D" w14:textId="5547DD5C" w:rsidR="00235770" w:rsidRDefault="00235770" w:rsidP="00C332B4">
                <w:r>
                  <w:t xml:space="preserve">Aggiunge le funzionalità di iterazione Java-Database </w:t>
                </w:r>
                <w:r w:rsidRPr="00235770">
                  <w:rPr>
                    <w:b/>
                    <w:bCs/>
                  </w:rPr>
                  <w:t>JDBC</w:t>
                </w:r>
                <w:r>
                  <w:rPr>
                    <w:rFonts w:ascii="Arial" w:hAnsi="Arial" w:cs="Arial"/>
                    <w:color w:val="202122"/>
                    <w:sz w:val="21"/>
                    <w:szCs w:val="21"/>
                    <w:shd w:val="clear" w:color="auto" w:fill="FFFFFF"/>
                  </w:rPr>
                  <w:t xml:space="preserve"> </w:t>
                </w:r>
                <w:r w:rsidRPr="00235770">
                  <w:t xml:space="preserve">(Java </w:t>
                </w:r>
                <w:proofErr w:type="spellStart"/>
                <w:r w:rsidRPr="00235770">
                  <w:t>DataBase</w:t>
                </w:r>
                <w:proofErr w:type="spellEnd"/>
                <w:r w:rsidRPr="00235770">
                  <w:t xml:space="preserve"> Connectivity)</w:t>
                </w:r>
                <w:r w:rsidR="000B6B1B">
                  <w:t>.</w:t>
                </w:r>
              </w:p>
            </w:tc>
          </w:tr>
        </w:tbl>
        <w:p w14:paraId="561753EA" w14:textId="77777777" w:rsidR="0033298B" w:rsidRDefault="0033298B" w:rsidP="0033298B">
          <w:pPr>
            <w:ind w:firstLine="0"/>
            <w:rPr>
              <w:i/>
              <w:iCs/>
            </w:rPr>
          </w:pPr>
        </w:p>
        <w:p w14:paraId="6B7A0AFF" w14:textId="53DE2EF3" w:rsidR="0033298B" w:rsidRPr="0033298B" w:rsidRDefault="00A57DEB" w:rsidP="0033298B">
          <w:pPr>
            <w:ind w:firstLine="0"/>
            <w:jc w:val="center"/>
            <w:rPr>
              <w:i/>
              <w:iCs/>
              <w:sz w:val="32"/>
              <w:szCs w:val="32"/>
            </w:rPr>
          </w:pPr>
          <w:hyperlink r:id="rId25" w:history="1">
            <w:r w:rsidR="0033298B" w:rsidRPr="0033298B">
              <w:rPr>
                <w:rStyle w:val="Collegamentoipertestuale"/>
                <w:i/>
                <w:iCs/>
              </w:rPr>
              <w:t xml:space="preserve">Consulta la </w:t>
            </w:r>
            <w:proofErr w:type="spellStart"/>
            <w:r w:rsidR="0033298B" w:rsidRPr="0033298B">
              <w:rPr>
                <w:rStyle w:val="Collegamentoipertestuale"/>
                <w:i/>
                <w:iCs/>
              </w:rPr>
              <w:t>JavaDoc</w:t>
            </w:r>
            <w:proofErr w:type="spellEnd"/>
            <w:r w:rsidR="0033298B" w:rsidRPr="0033298B">
              <w:rPr>
                <w:rStyle w:val="Collegamentoipertestuale"/>
                <w:i/>
                <w:iCs/>
              </w:rPr>
              <w:t xml:space="preserve"> per visualizzare i dettagli.</w:t>
            </w:r>
          </w:hyperlink>
        </w:p>
        <w:p w14:paraId="178BCD9C" w14:textId="61DD1E37" w:rsidR="0033298B" w:rsidRPr="0033298B" w:rsidRDefault="0033298B" w:rsidP="0033298B">
          <w:pPr>
            <w:ind w:firstLine="0"/>
            <w:outlineLvl w:val="0"/>
            <w:rPr>
              <w:sz w:val="32"/>
              <w:szCs w:val="32"/>
            </w:rPr>
          </w:pPr>
          <w:bookmarkStart w:id="10" w:name="_Toc95144742"/>
          <w:r>
            <w:rPr>
              <w:noProof/>
            </w:rPr>
            <w:drawing>
              <wp:anchor distT="0" distB="0" distL="114300" distR="114300" simplePos="0" relativeHeight="251634688" behindDoc="0" locked="0" layoutInCell="1" allowOverlap="1" wp14:anchorId="337BF225" wp14:editId="2BF9848D">
                <wp:simplePos x="0" y="0"/>
                <wp:positionH relativeFrom="column">
                  <wp:posOffset>-784860</wp:posOffset>
                </wp:positionH>
                <wp:positionV relativeFrom="paragraph">
                  <wp:posOffset>475615</wp:posOffset>
                </wp:positionV>
                <wp:extent cx="7299960" cy="1496695"/>
                <wp:effectExtent l="0" t="0" r="0" b="8255"/>
                <wp:wrapTopAndBottom/>
                <wp:docPr id="14" name="Immagine 14">
                  <a:hlinkClick xmlns:a="http://schemas.openxmlformats.org/drawingml/2006/main" r:id="rId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magine 14">
                          <a:hlinkClick r:id="rId26"/>
                        </pic:cNvPr>
                        <pic:cNvPicPr/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9960" cy="1496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32"/>
              <w:szCs w:val="32"/>
            </w:rPr>
            <w:t xml:space="preserve">3. </w:t>
          </w:r>
          <w:r w:rsidRPr="0033298B">
            <w:rPr>
              <w:sz w:val="32"/>
              <w:szCs w:val="32"/>
            </w:rPr>
            <w:t>Diagramma delle Classi</w:t>
          </w:r>
          <w:bookmarkEnd w:id="10"/>
        </w:p>
        <w:p w14:paraId="4ADD8FC6" w14:textId="77777777" w:rsidR="009A6AAF" w:rsidRDefault="009A6AAF" w:rsidP="009A6AAF">
          <w:pPr>
            <w:pStyle w:val="Bibliografia"/>
            <w:ind w:left="0" w:firstLine="0"/>
            <w:rPr>
              <w:noProof/>
            </w:rPr>
          </w:pPr>
        </w:p>
        <w:p w14:paraId="0303DB80" w14:textId="217B5224" w:rsidR="009A6AAF" w:rsidRDefault="009A6AAF" w:rsidP="009A6AAF">
          <w:pPr>
            <w:pStyle w:val="Bibliografia"/>
            <w:ind w:left="0" w:firstLine="0"/>
            <w:rPr>
              <w:noProof/>
            </w:rPr>
          </w:pPr>
          <w:r>
            <w:rPr>
              <w:noProof/>
            </w:rPr>
            <w:t>Diagramma delle Classi Completo dell’intero proggetto, a causa della dimenzione elevata, si consiglia la visione esterna.</w:t>
          </w:r>
        </w:p>
        <w:p w14:paraId="130B033A" w14:textId="5F4DD7F7" w:rsidR="009A6AAF" w:rsidRDefault="00A57DEB" w:rsidP="0040395F">
          <w:pPr>
            <w:rPr>
              <w:i/>
              <w:iCs/>
            </w:rPr>
          </w:pPr>
          <w:hyperlink r:id="rId28" w:history="1">
            <w:r w:rsidR="009A6AAF" w:rsidRPr="0040395F">
              <w:rPr>
                <w:rStyle w:val="Collegamentoipertestuale"/>
                <w:i/>
                <w:iCs/>
              </w:rPr>
              <w:t>Consulta il PDF dedicato.</w:t>
            </w:r>
          </w:hyperlink>
        </w:p>
        <w:p w14:paraId="3191B82B" w14:textId="2DC41CC6" w:rsidR="008D4B0F" w:rsidRDefault="008D4B0F" w:rsidP="0040395F">
          <w:pPr>
            <w:rPr>
              <w:i/>
              <w:iCs/>
            </w:rPr>
          </w:pPr>
        </w:p>
        <w:p w14:paraId="57909BBD" w14:textId="61B38A42" w:rsidR="008D4B0F" w:rsidRDefault="008D4B0F" w:rsidP="0040395F">
          <w:pPr>
            <w:rPr>
              <w:i/>
              <w:iCs/>
            </w:rPr>
          </w:pPr>
        </w:p>
        <w:p w14:paraId="3FCBF5B2" w14:textId="0E9D80D6" w:rsidR="008D4B0F" w:rsidRDefault="008D4B0F" w:rsidP="0040395F">
          <w:pPr>
            <w:rPr>
              <w:i/>
              <w:iCs/>
            </w:rPr>
          </w:pPr>
        </w:p>
        <w:p w14:paraId="4B645D0B" w14:textId="77777777" w:rsidR="008D4B0F" w:rsidRDefault="008D4B0F" w:rsidP="0040395F">
          <w:pPr>
            <w:rPr>
              <w:i/>
              <w:iCs/>
            </w:rPr>
          </w:pPr>
        </w:p>
        <w:p w14:paraId="149B8D87" w14:textId="5F9839FF" w:rsidR="008D4B0F" w:rsidRDefault="008D4B0F" w:rsidP="008D4B0F">
          <w:pPr>
            <w:pStyle w:val="Titolo1"/>
            <w:jc w:val="left"/>
            <w:rPr>
              <w:b w:val="0"/>
              <w:bCs w:val="0"/>
              <w:sz w:val="32"/>
              <w:szCs w:val="32"/>
            </w:rPr>
          </w:pPr>
          <w:bookmarkStart w:id="11" w:name="_Toc95144743"/>
          <w:r>
            <w:rPr>
              <w:noProof/>
            </w:rPr>
            <w:lastRenderedPageBreak/>
            <w:drawing>
              <wp:anchor distT="0" distB="0" distL="114300" distR="114300" simplePos="0" relativeHeight="251644928" behindDoc="0" locked="0" layoutInCell="1" allowOverlap="1" wp14:anchorId="7F1C462B" wp14:editId="43A36839">
                <wp:simplePos x="0" y="0"/>
                <wp:positionH relativeFrom="page">
                  <wp:posOffset>272610</wp:posOffset>
                </wp:positionH>
                <wp:positionV relativeFrom="paragraph">
                  <wp:posOffset>453634</wp:posOffset>
                </wp:positionV>
                <wp:extent cx="6875145" cy="3309620"/>
                <wp:effectExtent l="0" t="0" r="1905" b="5080"/>
                <wp:wrapTopAndBottom/>
                <wp:docPr id="15" name="Immagine 15">
                  <a:hlinkClick xmlns:a="http://schemas.openxmlformats.org/drawingml/2006/main" r:id="rId2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magine 15">
                          <a:hlinkClick r:id="rId29"/>
                        </pic:cNvPr>
                        <pic:cNvPicPr/>
                      </pic:nvPicPr>
                      <pic:blipFill rotWithShape="1"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371"/>
                        <a:stretch/>
                      </pic:blipFill>
                      <pic:spPr bwMode="auto">
                        <a:xfrm>
                          <a:off x="0" y="0"/>
                          <a:ext cx="6875145" cy="33096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8D4B0F">
            <w:rPr>
              <w:b w:val="0"/>
              <w:bCs w:val="0"/>
              <w:sz w:val="32"/>
              <w:szCs w:val="32"/>
            </w:rPr>
            <w:t xml:space="preserve">4. </w:t>
          </w:r>
          <w:proofErr w:type="spellStart"/>
          <w:r w:rsidRPr="008D4B0F">
            <w:rPr>
              <w:b w:val="0"/>
              <w:bCs w:val="0"/>
              <w:sz w:val="32"/>
              <w:szCs w:val="32"/>
            </w:rPr>
            <w:t>Sequence</w:t>
          </w:r>
          <w:proofErr w:type="spellEnd"/>
          <w:r w:rsidRPr="008D4B0F">
            <w:rPr>
              <w:b w:val="0"/>
              <w:bCs w:val="0"/>
              <w:sz w:val="32"/>
              <w:szCs w:val="32"/>
            </w:rPr>
            <w:t xml:space="preserve"> </w:t>
          </w:r>
          <w:proofErr w:type="spellStart"/>
          <w:r w:rsidRPr="008D4B0F">
            <w:rPr>
              <w:b w:val="0"/>
              <w:bCs w:val="0"/>
              <w:sz w:val="32"/>
              <w:szCs w:val="32"/>
            </w:rPr>
            <w:t>Diagram</w:t>
          </w:r>
          <w:bookmarkEnd w:id="11"/>
          <w:proofErr w:type="spellEnd"/>
        </w:p>
        <w:p w14:paraId="6DF5DA14" w14:textId="3AFD53CC" w:rsidR="008D4B0F" w:rsidRPr="008D4B0F" w:rsidRDefault="008D4B0F" w:rsidP="008D4B0F"/>
        <w:p w14:paraId="4F908D03" w14:textId="3D72DF22" w:rsidR="008D4B0F" w:rsidRDefault="008D4B0F" w:rsidP="008D4B0F">
          <w:pPr>
            <w:ind w:firstLine="0"/>
            <w:rPr>
              <w:i/>
              <w:iCs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5168" behindDoc="0" locked="0" layoutInCell="1" allowOverlap="1" wp14:anchorId="3429B1DA" wp14:editId="6EE21E75">
                <wp:simplePos x="0" y="0"/>
                <wp:positionH relativeFrom="margin">
                  <wp:posOffset>527050</wp:posOffset>
                </wp:positionH>
                <wp:positionV relativeFrom="paragraph">
                  <wp:posOffset>335915</wp:posOffset>
                </wp:positionV>
                <wp:extent cx="5356860" cy="3948430"/>
                <wp:effectExtent l="0" t="0" r="0" b="0"/>
                <wp:wrapTopAndBottom/>
                <wp:docPr id="16" name="Immagine 16">
                  <a:hlinkClick xmlns:a="http://schemas.openxmlformats.org/drawingml/2006/main" r:id="rId3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magine 16">
                          <a:hlinkClick r:id="rId31"/>
                        </pic:cNvPr>
                        <pic:cNvPicPr/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6860" cy="3948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proofErr w:type="spellStart"/>
          <w:r w:rsidRPr="008D4B0F">
            <w:rPr>
              <w:i/>
              <w:iCs/>
              <w:sz w:val="20"/>
              <w:szCs w:val="20"/>
            </w:rPr>
            <w:t>Sequence</w:t>
          </w:r>
          <w:proofErr w:type="spellEnd"/>
          <w:r w:rsidRPr="008D4B0F">
            <w:rPr>
              <w:i/>
              <w:iCs/>
              <w:sz w:val="20"/>
              <w:szCs w:val="20"/>
            </w:rPr>
            <w:t xml:space="preserve"> </w:t>
          </w:r>
          <w:proofErr w:type="spellStart"/>
          <w:r w:rsidRPr="008D4B0F">
            <w:rPr>
              <w:i/>
              <w:iCs/>
              <w:sz w:val="20"/>
              <w:szCs w:val="20"/>
            </w:rPr>
            <w:t>Diagram</w:t>
          </w:r>
          <w:proofErr w:type="spellEnd"/>
          <w:r w:rsidRPr="008D4B0F">
            <w:rPr>
              <w:i/>
              <w:iCs/>
              <w:sz w:val="20"/>
              <w:szCs w:val="20"/>
            </w:rPr>
            <w:t xml:space="preserve"> del metodo </w:t>
          </w:r>
          <w:proofErr w:type="spellStart"/>
          <w:r w:rsidRPr="008D4B0F">
            <w:rPr>
              <w:i/>
              <w:iCs/>
              <w:sz w:val="20"/>
              <w:szCs w:val="20"/>
            </w:rPr>
            <w:t>oninviasottoscrizioneButtonClick</w:t>
          </w:r>
          <w:proofErr w:type="spellEnd"/>
          <w:r w:rsidRPr="008D4B0F">
            <w:rPr>
              <w:i/>
              <w:iCs/>
              <w:sz w:val="20"/>
              <w:szCs w:val="20"/>
            </w:rPr>
            <w:t xml:space="preserve"> del Controller </w:t>
          </w:r>
          <w:proofErr w:type="spellStart"/>
          <w:r w:rsidRPr="008D4B0F">
            <w:rPr>
              <w:i/>
              <w:iCs/>
              <w:sz w:val="20"/>
              <w:szCs w:val="20"/>
            </w:rPr>
            <w:t>RegistrazioneGestoreController</w:t>
          </w:r>
          <w:proofErr w:type="spellEnd"/>
        </w:p>
        <w:p w14:paraId="7AE6EA79" w14:textId="67044629" w:rsidR="00074A8D" w:rsidRDefault="00074A8D" w:rsidP="008D4B0F">
          <w:pPr>
            <w:ind w:firstLine="0"/>
            <w:rPr>
              <w:i/>
              <w:iCs/>
              <w:sz w:val="20"/>
              <w:szCs w:val="20"/>
            </w:rPr>
          </w:pPr>
        </w:p>
        <w:p w14:paraId="0450FBF9" w14:textId="77777777" w:rsidR="009B775C" w:rsidRDefault="00074A8D" w:rsidP="00074A8D">
          <w:pPr>
            <w:ind w:firstLine="0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Sequence</w:t>
          </w:r>
          <w:proofErr w:type="spellEnd"/>
          <w:r>
            <w:rPr>
              <w:i/>
              <w:iCs/>
              <w:sz w:val="20"/>
              <w:szCs w:val="20"/>
            </w:rPr>
            <w:t xml:space="preserve"> </w:t>
          </w:r>
          <w:proofErr w:type="spellStart"/>
          <w:r>
            <w:rPr>
              <w:i/>
              <w:iCs/>
              <w:sz w:val="20"/>
              <w:szCs w:val="20"/>
            </w:rPr>
            <w:t>Diagram</w:t>
          </w:r>
          <w:proofErr w:type="spellEnd"/>
          <w:r>
            <w:rPr>
              <w:i/>
              <w:iCs/>
              <w:sz w:val="20"/>
              <w:szCs w:val="20"/>
            </w:rPr>
            <w:t xml:space="preserve"> del metodo </w:t>
          </w:r>
          <w:proofErr w:type="spellStart"/>
          <w:r>
            <w:rPr>
              <w:i/>
              <w:iCs/>
              <w:sz w:val="20"/>
              <w:szCs w:val="20"/>
            </w:rPr>
            <w:t>accettaRichiesta</w:t>
          </w:r>
          <w:proofErr w:type="spellEnd"/>
          <w:r>
            <w:rPr>
              <w:i/>
              <w:iCs/>
              <w:sz w:val="20"/>
              <w:szCs w:val="20"/>
            </w:rPr>
            <w:t xml:space="preserve"> del Controller </w:t>
          </w:r>
          <w:proofErr w:type="spellStart"/>
          <w:r>
            <w:rPr>
              <w:i/>
              <w:iCs/>
              <w:sz w:val="20"/>
              <w:szCs w:val="20"/>
            </w:rPr>
            <w:t>RichiesteController</w:t>
          </w:r>
          <w:proofErr w:type="spellEnd"/>
        </w:p>
        <w:p w14:paraId="75C6DD84" w14:textId="66EABFF5" w:rsidR="008C6666" w:rsidRPr="005C7090" w:rsidRDefault="00117201" w:rsidP="003F3EB8">
          <w:pPr>
            <w:pStyle w:val="Titolo1"/>
            <w:pBdr>
              <w:bottom w:val="single" w:sz="6" w:space="0" w:color="A2A9B1"/>
            </w:pBdr>
            <w:tabs>
              <w:tab w:val="left" w:pos="993"/>
              <w:tab w:val="left" w:pos="8080"/>
            </w:tabs>
            <w:spacing w:after="60"/>
            <w:jc w:val="left"/>
            <w:rPr>
              <w:rFonts w:ascii="Georgia" w:hAnsi="Georgia"/>
              <w:b w:val="0"/>
              <w:bCs w:val="0"/>
              <w:color w:val="000000"/>
              <w:sz w:val="32"/>
              <w:szCs w:val="32"/>
            </w:rPr>
          </w:pPr>
          <w:bookmarkStart w:id="12" w:name="_Toc95144744"/>
          <w:bookmarkStart w:id="13" w:name="_5._CRC_Card"/>
          <w:bookmarkEnd w:id="13"/>
          <w:r>
            <w:rPr>
              <w:noProof/>
            </w:rPr>
            <w:lastRenderedPageBreak/>
            <w:drawing>
              <wp:anchor distT="0" distB="0" distL="114300" distR="114300" simplePos="0" relativeHeight="251672576" behindDoc="0" locked="0" layoutInCell="1" allowOverlap="1" wp14:anchorId="273BA166" wp14:editId="11F3B5E3">
                <wp:simplePos x="0" y="0"/>
                <wp:positionH relativeFrom="column">
                  <wp:posOffset>525780</wp:posOffset>
                </wp:positionH>
                <wp:positionV relativeFrom="paragraph">
                  <wp:posOffset>495300</wp:posOffset>
                </wp:positionV>
                <wp:extent cx="4625340" cy="8360410"/>
                <wp:effectExtent l="0" t="0" r="3810" b="2540"/>
                <wp:wrapTopAndBottom/>
                <wp:docPr id="23" name="Immagin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magine 23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5340" cy="8360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B775C" w:rsidRPr="00E12894">
            <w:rPr>
              <w:b w:val="0"/>
              <w:bCs w:val="0"/>
              <w:noProof/>
              <w:sz w:val="32"/>
              <w:szCs w:val="32"/>
            </w:rPr>
            <w:t>5.</w:t>
          </w:r>
          <w:r w:rsidR="00E12894" w:rsidRPr="00E12894">
            <w:rPr>
              <w:rFonts w:ascii="Georgia" w:hAnsi="Georgia"/>
              <w:b w:val="0"/>
              <w:bCs w:val="0"/>
              <w:color w:val="000000"/>
              <w:sz w:val="32"/>
              <w:szCs w:val="32"/>
            </w:rPr>
            <w:t xml:space="preserve"> </w:t>
          </w:r>
          <w:r w:rsidR="00E12894">
            <w:rPr>
              <w:rFonts w:ascii="Georgia" w:hAnsi="Georgia"/>
              <w:b w:val="0"/>
              <w:bCs w:val="0"/>
              <w:color w:val="000000"/>
              <w:sz w:val="32"/>
              <w:szCs w:val="32"/>
            </w:rPr>
            <w:t xml:space="preserve">CRC </w:t>
          </w:r>
          <w:r w:rsidR="00560E13">
            <w:rPr>
              <w:rFonts w:ascii="Georgia" w:hAnsi="Georgia"/>
              <w:b w:val="0"/>
              <w:bCs w:val="0"/>
              <w:color w:val="000000"/>
              <w:sz w:val="32"/>
              <w:szCs w:val="32"/>
            </w:rPr>
            <w:t>Card</w:t>
          </w:r>
        </w:p>
      </w:sdtContent>
    </w:sdt>
    <w:bookmarkEnd w:id="12" w:displacedByCustomXml="prev"/>
    <w:p w14:paraId="0B4BC120" w14:textId="33994171" w:rsidR="009B775C" w:rsidRDefault="00264D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42D6988B" wp14:editId="6A6D9AF4">
            <wp:simplePos x="0" y="0"/>
            <wp:positionH relativeFrom="column">
              <wp:posOffset>518160</wp:posOffset>
            </wp:positionH>
            <wp:positionV relativeFrom="paragraph">
              <wp:posOffset>-167640</wp:posOffset>
            </wp:positionV>
            <wp:extent cx="4699849" cy="9295423"/>
            <wp:effectExtent l="0" t="0" r="5715" b="127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49" cy="9295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649F" w14:textId="38FFB08A" w:rsidR="00264D71" w:rsidRDefault="00264D71" w:rsidP="00074A8D">
      <w:pPr>
        <w:ind w:firstLine="0"/>
        <w:jc w:val="center"/>
        <w:rPr>
          <w:i/>
          <w:iCs/>
          <w:sz w:val="20"/>
          <w:szCs w:val="20"/>
        </w:rPr>
      </w:pPr>
    </w:p>
    <w:p w14:paraId="44246D55" w14:textId="77777777" w:rsidR="00264D71" w:rsidRDefault="00264D71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00AAF182" w14:textId="0A3F17BD" w:rsidR="00264D71" w:rsidRDefault="00264D71" w:rsidP="00074A8D">
      <w:pPr>
        <w:ind w:firstLine="0"/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4A99E7F1" wp14:editId="2E25B1F5">
            <wp:extent cx="4892117" cy="856297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67" cy="86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6B54" w14:textId="77777777" w:rsidR="00264D71" w:rsidRDefault="00264D71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73C290EF" w14:textId="0F55569B" w:rsidR="00393A4C" w:rsidRDefault="00247B86" w:rsidP="00074A8D">
      <w:pPr>
        <w:ind w:firstLine="0"/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4B9C5263" wp14:editId="15069AF4">
            <wp:extent cx="4803140" cy="918934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" b="2191"/>
                    <a:stretch/>
                  </pic:blipFill>
                  <pic:spPr bwMode="auto">
                    <a:xfrm>
                      <a:off x="0" y="0"/>
                      <a:ext cx="4838978" cy="92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440F" w14:textId="377F9D0E" w:rsidR="00393A4C" w:rsidRDefault="00393A4C">
      <w:pPr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35B8EE5D" wp14:editId="4C52B0A8">
            <wp:extent cx="5058783" cy="9052560"/>
            <wp:effectExtent l="0" t="0" r="889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74" cy="90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0"/>
          <w:szCs w:val="20"/>
        </w:rPr>
        <w:br w:type="page"/>
      </w:r>
    </w:p>
    <w:p w14:paraId="743E1A6C" w14:textId="77777777" w:rsidR="000F52D8" w:rsidRDefault="000F52D8" w:rsidP="000F52D8">
      <w:pPr>
        <w:ind w:firstLine="0"/>
        <w:jc w:val="center"/>
        <w:rPr>
          <w:i/>
          <w:iCs/>
          <w:noProof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72AFA99B" wp14:editId="733D5420">
            <wp:extent cx="5143500" cy="9204161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09" cy="92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6BAD" w14:textId="1CC7816B" w:rsidR="000F52D8" w:rsidRDefault="000F52D8" w:rsidP="000F52D8">
      <w:pPr>
        <w:ind w:firstLine="0"/>
        <w:jc w:val="center"/>
        <w:rPr>
          <w:i/>
          <w:iCs/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EC5EFBE" wp14:editId="0CA70070">
            <wp:extent cx="5196840" cy="9299575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00" cy="93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A6E9" w14:textId="4C5E9677" w:rsidR="000F52D8" w:rsidRDefault="000F52D8">
      <w:pPr>
        <w:rPr>
          <w:i/>
          <w:iCs/>
          <w:noProof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63BF2DE4" wp14:editId="1EAA2C5B">
            <wp:extent cx="4953000" cy="7477911"/>
            <wp:effectExtent l="0" t="0" r="0" b="889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62" cy="7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0"/>
          <w:szCs w:val="20"/>
        </w:rPr>
        <w:br w:type="page"/>
      </w:r>
    </w:p>
    <w:p w14:paraId="11023568" w14:textId="1C139C1C" w:rsidR="000F52D8" w:rsidRPr="000F52D8" w:rsidRDefault="00D1520F" w:rsidP="000F52D8">
      <w:pPr>
        <w:ind w:firstLine="0"/>
        <w:jc w:val="center"/>
        <w:rPr>
          <w:i/>
          <w:iCs/>
          <w:noProof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37589B8A" wp14:editId="59E30501">
            <wp:extent cx="4892040" cy="8754179"/>
            <wp:effectExtent l="0" t="0" r="3810" b="889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95" cy="8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2D8" w:rsidRPr="000F52D8" w:rsidSect="004874B2">
      <w:headerReference w:type="default" r:id="rId42"/>
      <w:footerReference w:type="default" r:id="rId43"/>
      <w:headerReference w:type="first" r:id="rId44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363E7" w14:textId="77777777" w:rsidR="00434E48" w:rsidRDefault="00434E48">
      <w:pPr>
        <w:spacing w:line="240" w:lineRule="auto"/>
      </w:pPr>
      <w:r>
        <w:separator/>
      </w:r>
    </w:p>
    <w:p w14:paraId="05BC7C53" w14:textId="77777777" w:rsidR="00434E48" w:rsidRDefault="00434E48"/>
  </w:endnote>
  <w:endnote w:type="continuationSeparator" w:id="0">
    <w:p w14:paraId="59139B67" w14:textId="77777777" w:rsidR="00434E48" w:rsidRDefault="00434E48">
      <w:pPr>
        <w:spacing w:line="240" w:lineRule="auto"/>
      </w:pPr>
      <w:r>
        <w:continuationSeparator/>
      </w:r>
    </w:p>
    <w:p w14:paraId="603DAA17" w14:textId="77777777" w:rsidR="00434E48" w:rsidRDefault="00434E48"/>
  </w:endnote>
  <w:endnote w:type="continuationNotice" w:id="1">
    <w:p w14:paraId="484E44AC" w14:textId="77777777" w:rsidR="00434E48" w:rsidRDefault="00434E4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21"/>
      <w:gridCol w:w="180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106197556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4"/>
        </w:rPr>
      </w:sdtEndPr>
      <w:sdtContent>
        <w:tr w:rsidR="009D1BF5" w14:paraId="7379EF2A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DDDDDD" w:themeColor="accent1"/>
              </w:tcBorders>
            </w:tcPr>
            <w:p w14:paraId="36C9F02A" w14:textId="4E8C70F6" w:rsidR="009D1BF5" w:rsidRDefault="009D1BF5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DDDDDD" w:themeColor="accent1"/>
              </w:tcBorders>
            </w:tcPr>
            <w:p w14:paraId="7C0F5698" w14:textId="27D91878" w:rsidR="009D1BF5" w:rsidRDefault="009D1BF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</w:tr>
      </w:sdtContent>
    </w:sdt>
  </w:tbl>
  <w:p w14:paraId="5496A5FE" w14:textId="10EC8B07" w:rsidR="00DC7C4F" w:rsidRDefault="00DC7C4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E81A0" w14:textId="77777777" w:rsidR="00434E48" w:rsidRDefault="00434E48">
      <w:pPr>
        <w:spacing w:line="240" w:lineRule="auto"/>
      </w:pPr>
      <w:r>
        <w:separator/>
      </w:r>
    </w:p>
    <w:p w14:paraId="574FC053" w14:textId="77777777" w:rsidR="00434E48" w:rsidRDefault="00434E48"/>
  </w:footnote>
  <w:footnote w:type="continuationSeparator" w:id="0">
    <w:p w14:paraId="62B8A564" w14:textId="77777777" w:rsidR="00434E48" w:rsidRDefault="00434E48">
      <w:pPr>
        <w:spacing w:line="240" w:lineRule="auto"/>
      </w:pPr>
      <w:r>
        <w:continuationSeparator/>
      </w:r>
    </w:p>
    <w:p w14:paraId="60ADE1FD" w14:textId="77777777" w:rsidR="00434E48" w:rsidRDefault="00434E48"/>
  </w:footnote>
  <w:footnote w:type="continuationNotice" w:id="1">
    <w:p w14:paraId="30DDC17F" w14:textId="77777777" w:rsidR="00434E48" w:rsidRDefault="00434E4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69DFA" w14:textId="2DA97A2C" w:rsidR="00E81978" w:rsidRDefault="00A57DEB" w:rsidP="009D1BF5">
    <w:pPr>
      <w:pStyle w:val="Intestazione"/>
      <w:jc w:val="center"/>
    </w:pPr>
    <w:sdt>
      <w:sdtPr>
        <w:rPr>
          <w:caps/>
        </w:rPr>
        <w:alias w:val="Intestazione pagina"/>
        <w:tag w:val=""/>
        <w:id w:val="12739865"/>
        <w:placeholder>
          <w:docPart w:val="ADD80BA64C594B45A46E60827AA77E1F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4874B2" w:rsidRPr="004874B2">
          <w:rPr>
            <w:caps/>
          </w:rPr>
          <w:t>SISTEMA DI GESTIONE PER CORSI DI FORMAZIONE</w:t>
        </w:r>
        <w:r w:rsidR="004874B2">
          <w:rPr>
            <w:caps/>
          </w:rPr>
          <w:t xml:space="preserve"> </w:t>
        </w:r>
        <w:r w:rsidR="004874B2" w:rsidRPr="004874B2">
          <w:rPr>
            <w:caps/>
          </w:rPr>
          <w:t>[OOBD2122]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5483D" w14:textId="449E9EF9" w:rsidR="00E81978" w:rsidRDefault="005D3A03">
    <w:pPr>
      <w:pStyle w:val="Intestazione"/>
      <w:rPr>
        <w:rStyle w:val="Enfasigrassetto"/>
      </w:rPr>
    </w:pPr>
    <w:r>
      <w:rPr>
        <w:lang w:bidi="it-IT"/>
      </w:rPr>
      <w:t xml:space="preserve">Intestazione pagina: </w:t>
    </w:r>
    <w:sdt>
      <w:sdtPr>
        <w:rPr>
          <w:rStyle w:val="Enfasigrassetto"/>
        </w:rPr>
        <w:alias w:val="Intestazione pagina"/>
        <w:tag w:val=""/>
        <w:id w:val="-696842620"/>
        <w:placeholder>
          <w:docPart w:val="5D594DD096BC43E987C50E8AC550075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Enfasigrassetto"/>
        </w:rPr>
      </w:sdtEndPr>
      <w:sdtContent>
        <w:r w:rsidR="009D1BF5">
          <w:rPr>
            <w:rStyle w:val="Enfasigrassetto"/>
          </w:rPr>
          <w:t>SISTEMA DI GESTIONE PER CORSI DI FORMAZIONE [OOBD2122]</w:t>
        </w:r>
      </w:sdtContent>
    </w:sdt>
    <w:r w:rsidR="00A66C14" w:rsidRPr="00A66C14">
      <w:rPr>
        <w:caps/>
      </w:rPr>
      <w:t>[OOBD2122]</w:t>
    </w:r>
    <w:r>
      <w:rPr>
        <w:rStyle w:val="Enfasigrassetto"/>
        <w:lang w:bidi="it-IT"/>
      </w:rPr>
      <w:ptab w:relativeTo="margin" w:alignment="right" w:leader="none"/>
    </w:r>
    <w:r>
      <w:rPr>
        <w:rStyle w:val="Enfasigrassetto"/>
        <w:lang w:bidi="it-IT"/>
      </w:rPr>
      <w:fldChar w:fldCharType="begin"/>
    </w:r>
    <w:r>
      <w:rPr>
        <w:rStyle w:val="Enfasigrassetto"/>
        <w:lang w:bidi="it-IT"/>
      </w:rPr>
      <w:instrText xml:space="preserve"> PAGE   \* MERGEFORMAT </w:instrText>
    </w:r>
    <w:r>
      <w:rPr>
        <w:rStyle w:val="Enfasigrassetto"/>
        <w:lang w:bidi="it-IT"/>
      </w:rPr>
      <w:fldChar w:fldCharType="separate"/>
    </w:r>
    <w:r w:rsidR="000D3F41">
      <w:rPr>
        <w:rStyle w:val="Enfasigrassetto"/>
        <w:noProof/>
        <w:lang w:bidi="it-IT"/>
      </w:rPr>
      <w:t>1</w:t>
    </w:r>
    <w:r>
      <w:rPr>
        <w:rStyle w:val="Enfasigrassetto"/>
        <w:noProof/>
        <w:lang w:bidi="it-I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Numeroelenco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Puntoelenco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95E551E"/>
    <w:multiLevelType w:val="multilevel"/>
    <w:tmpl w:val="3698C928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45BB61F9"/>
    <w:multiLevelType w:val="hybridMultilevel"/>
    <w:tmpl w:val="F1748E38"/>
    <w:lvl w:ilvl="0" w:tplc="AD646B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7DD6FC9"/>
    <w:multiLevelType w:val="hybridMultilevel"/>
    <w:tmpl w:val="6360C486"/>
    <w:lvl w:ilvl="0" w:tplc="D52A6D3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941F2D"/>
    <w:multiLevelType w:val="multilevel"/>
    <w:tmpl w:val="6B201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6D702056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FA43C29"/>
    <w:multiLevelType w:val="multilevel"/>
    <w:tmpl w:val="6B201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8"/>
  </w:num>
  <w:num w:numId="13">
    <w:abstractNumId w:val="13"/>
  </w:num>
  <w:num w:numId="14">
    <w:abstractNumId w:val="12"/>
  </w:num>
  <w:num w:numId="15">
    <w:abstractNumId w:val="16"/>
  </w:num>
  <w:num w:numId="16">
    <w:abstractNumId w:val="15"/>
  </w:num>
  <w:num w:numId="17">
    <w:abstractNumId w:val="17"/>
  </w:num>
  <w:num w:numId="18">
    <w:abstractNumId w:val="10"/>
  </w:num>
  <w:num w:numId="19">
    <w:abstractNumId w:val="11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14"/>
    <w:rsid w:val="000039C3"/>
    <w:rsid w:val="0001083F"/>
    <w:rsid w:val="00012386"/>
    <w:rsid w:val="0003057F"/>
    <w:rsid w:val="00036880"/>
    <w:rsid w:val="000401BA"/>
    <w:rsid w:val="000645C5"/>
    <w:rsid w:val="00074A8D"/>
    <w:rsid w:val="00081895"/>
    <w:rsid w:val="00091452"/>
    <w:rsid w:val="000A1D0A"/>
    <w:rsid w:val="000A5E0D"/>
    <w:rsid w:val="000B4038"/>
    <w:rsid w:val="000B6B1B"/>
    <w:rsid w:val="000C08CD"/>
    <w:rsid w:val="000C34FA"/>
    <w:rsid w:val="000C502F"/>
    <w:rsid w:val="000D3F41"/>
    <w:rsid w:val="000D610A"/>
    <w:rsid w:val="000E53E0"/>
    <w:rsid w:val="000E681A"/>
    <w:rsid w:val="000F52D8"/>
    <w:rsid w:val="000F61BE"/>
    <w:rsid w:val="00101222"/>
    <w:rsid w:val="001147C7"/>
    <w:rsid w:val="00117201"/>
    <w:rsid w:val="00142647"/>
    <w:rsid w:val="001550C4"/>
    <w:rsid w:val="00156B9C"/>
    <w:rsid w:val="001B23DB"/>
    <w:rsid w:val="001E3F24"/>
    <w:rsid w:val="001E45E9"/>
    <w:rsid w:val="001E7618"/>
    <w:rsid w:val="00206133"/>
    <w:rsid w:val="002061F6"/>
    <w:rsid w:val="00235770"/>
    <w:rsid w:val="00237399"/>
    <w:rsid w:val="00237682"/>
    <w:rsid w:val="00242147"/>
    <w:rsid w:val="00247B86"/>
    <w:rsid w:val="00264D71"/>
    <w:rsid w:val="002810FA"/>
    <w:rsid w:val="0029194E"/>
    <w:rsid w:val="002A1400"/>
    <w:rsid w:val="002A3CF5"/>
    <w:rsid w:val="002C7FA3"/>
    <w:rsid w:val="002D75F3"/>
    <w:rsid w:val="0031354F"/>
    <w:rsid w:val="00322AB1"/>
    <w:rsid w:val="0033298B"/>
    <w:rsid w:val="00337B9A"/>
    <w:rsid w:val="00342DDF"/>
    <w:rsid w:val="00347B61"/>
    <w:rsid w:val="00355DCA"/>
    <w:rsid w:val="003656B3"/>
    <w:rsid w:val="00393A4C"/>
    <w:rsid w:val="003A327E"/>
    <w:rsid w:val="003F3EB8"/>
    <w:rsid w:val="003F4805"/>
    <w:rsid w:val="003F621A"/>
    <w:rsid w:val="003F6747"/>
    <w:rsid w:val="0040395F"/>
    <w:rsid w:val="00410439"/>
    <w:rsid w:val="004241AF"/>
    <w:rsid w:val="00430398"/>
    <w:rsid w:val="0043116C"/>
    <w:rsid w:val="00434E48"/>
    <w:rsid w:val="00435802"/>
    <w:rsid w:val="004366B4"/>
    <w:rsid w:val="00437520"/>
    <w:rsid w:val="004436C7"/>
    <w:rsid w:val="00457452"/>
    <w:rsid w:val="0046175E"/>
    <w:rsid w:val="004653D8"/>
    <w:rsid w:val="00475BFB"/>
    <w:rsid w:val="004874B2"/>
    <w:rsid w:val="00497634"/>
    <w:rsid w:val="004A64F3"/>
    <w:rsid w:val="004B6111"/>
    <w:rsid w:val="004C0D91"/>
    <w:rsid w:val="004C1A42"/>
    <w:rsid w:val="004D370F"/>
    <w:rsid w:val="004E1B41"/>
    <w:rsid w:val="004E2C7D"/>
    <w:rsid w:val="004F0E69"/>
    <w:rsid w:val="004F48A9"/>
    <w:rsid w:val="005128DB"/>
    <w:rsid w:val="00523EEA"/>
    <w:rsid w:val="00551A02"/>
    <w:rsid w:val="005534FA"/>
    <w:rsid w:val="00560E13"/>
    <w:rsid w:val="00561B3C"/>
    <w:rsid w:val="00567430"/>
    <w:rsid w:val="0058214D"/>
    <w:rsid w:val="005C53F0"/>
    <w:rsid w:val="005C7090"/>
    <w:rsid w:val="005C73C2"/>
    <w:rsid w:val="005D3A03"/>
    <w:rsid w:val="005F35B4"/>
    <w:rsid w:val="005F3EBC"/>
    <w:rsid w:val="00661C2D"/>
    <w:rsid w:val="0066481E"/>
    <w:rsid w:val="006A2CA0"/>
    <w:rsid w:val="006A3937"/>
    <w:rsid w:val="006A645A"/>
    <w:rsid w:val="006F3D51"/>
    <w:rsid w:val="00725B39"/>
    <w:rsid w:val="00730C2A"/>
    <w:rsid w:val="00732783"/>
    <w:rsid w:val="007417B9"/>
    <w:rsid w:val="007452F6"/>
    <w:rsid w:val="0076425D"/>
    <w:rsid w:val="00776578"/>
    <w:rsid w:val="00781B62"/>
    <w:rsid w:val="007C533A"/>
    <w:rsid w:val="007D1C84"/>
    <w:rsid w:val="007D1DBC"/>
    <w:rsid w:val="007D2EF5"/>
    <w:rsid w:val="007D5334"/>
    <w:rsid w:val="007E678A"/>
    <w:rsid w:val="007F58A6"/>
    <w:rsid w:val="008002C0"/>
    <w:rsid w:val="00820067"/>
    <w:rsid w:val="00830316"/>
    <w:rsid w:val="0083455D"/>
    <w:rsid w:val="00842635"/>
    <w:rsid w:val="00843101"/>
    <w:rsid w:val="00862A39"/>
    <w:rsid w:val="00866BFC"/>
    <w:rsid w:val="008842DB"/>
    <w:rsid w:val="00887108"/>
    <w:rsid w:val="008A21C7"/>
    <w:rsid w:val="008A2800"/>
    <w:rsid w:val="008A62D6"/>
    <w:rsid w:val="008C5323"/>
    <w:rsid w:val="008C6666"/>
    <w:rsid w:val="008D4B0F"/>
    <w:rsid w:val="008D6889"/>
    <w:rsid w:val="008F3B64"/>
    <w:rsid w:val="008F68CF"/>
    <w:rsid w:val="008F75E1"/>
    <w:rsid w:val="00900434"/>
    <w:rsid w:val="009018C4"/>
    <w:rsid w:val="009221E6"/>
    <w:rsid w:val="00922B83"/>
    <w:rsid w:val="009452F9"/>
    <w:rsid w:val="009548C1"/>
    <w:rsid w:val="00982637"/>
    <w:rsid w:val="00995B98"/>
    <w:rsid w:val="009A6A3B"/>
    <w:rsid w:val="009A6AAF"/>
    <w:rsid w:val="009B5250"/>
    <w:rsid w:val="009B6A6D"/>
    <w:rsid w:val="009B775C"/>
    <w:rsid w:val="009C7333"/>
    <w:rsid w:val="009D1BF5"/>
    <w:rsid w:val="009D4A6F"/>
    <w:rsid w:val="00A01880"/>
    <w:rsid w:val="00A04C42"/>
    <w:rsid w:val="00A14B77"/>
    <w:rsid w:val="00A14FF4"/>
    <w:rsid w:val="00A241C4"/>
    <w:rsid w:val="00A2777B"/>
    <w:rsid w:val="00A3129C"/>
    <w:rsid w:val="00A441C9"/>
    <w:rsid w:val="00A66C14"/>
    <w:rsid w:val="00A73702"/>
    <w:rsid w:val="00A81958"/>
    <w:rsid w:val="00A87680"/>
    <w:rsid w:val="00A97E74"/>
    <w:rsid w:val="00AC06BE"/>
    <w:rsid w:val="00AC20BE"/>
    <w:rsid w:val="00AD4060"/>
    <w:rsid w:val="00B24A91"/>
    <w:rsid w:val="00B41049"/>
    <w:rsid w:val="00B54622"/>
    <w:rsid w:val="00B77194"/>
    <w:rsid w:val="00B823AA"/>
    <w:rsid w:val="00BA45DB"/>
    <w:rsid w:val="00BB39EB"/>
    <w:rsid w:val="00BB52DA"/>
    <w:rsid w:val="00BC6F3C"/>
    <w:rsid w:val="00BD73A0"/>
    <w:rsid w:val="00BF4184"/>
    <w:rsid w:val="00C0601E"/>
    <w:rsid w:val="00C30CF8"/>
    <w:rsid w:val="00C31D30"/>
    <w:rsid w:val="00C332B4"/>
    <w:rsid w:val="00C45141"/>
    <w:rsid w:val="00C46260"/>
    <w:rsid w:val="00C55BF2"/>
    <w:rsid w:val="00C6660F"/>
    <w:rsid w:val="00C80C1A"/>
    <w:rsid w:val="00C90D45"/>
    <w:rsid w:val="00CA73AA"/>
    <w:rsid w:val="00CB2680"/>
    <w:rsid w:val="00CD6E39"/>
    <w:rsid w:val="00CE214F"/>
    <w:rsid w:val="00CF6E91"/>
    <w:rsid w:val="00D03676"/>
    <w:rsid w:val="00D04C40"/>
    <w:rsid w:val="00D07F72"/>
    <w:rsid w:val="00D1520F"/>
    <w:rsid w:val="00D42E88"/>
    <w:rsid w:val="00D518DA"/>
    <w:rsid w:val="00D67DCB"/>
    <w:rsid w:val="00D71983"/>
    <w:rsid w:val="00D75493"/>
    <w:rsid w:val="00D85B68"/>
    <w:rsid w:val="00D95ADC"/>
    <w:rsid w:val="00DA7836"/>
    <w:rsid w:val="00DB1487"/>
    <w:rsid w:val="00DC16E9"/>
    <w:rsid w:val="00DC7C4F"/>
    <w:rsid w:val="00DD1121"/>
    <w:rsid w:val="00DE42A4"/>
    <w:rsid w:val="00DF0C05"/>
    <w:rsid w:val="00DF40C0"/>
    <w:rsid w:val="00DF7EE8"/>
    <w:rsid w:val="00E1222C"/>
    <w:rsid w:val="00E12894"/>
    <w:rsid w:val="00E3514A"/>
    <w:rsid w:val="00E6004D"/>
    <w:rsid w:val="00E7520E"/>
    <w:rsid w:val="00E81978"/>
    <w:rsid w:val="00E83F7F"/>
    <w:rsid w:val="00EB09EF"/>
    <w:rsid w:val="00EC6993"/>
    <w:rsid w:val="00ED03AD"/>
    <w:rsid w:val="00EF4C49"/>
    <w:rsid w:val="00F1212B"/>
    <w:rsid w:val="00F13384"/>
    <w:rsid w:val="00F31A2D"/>
    <w:rsid w:val="00F339B6"/>
    <w:rsid w:val="00F379B7"/>
    <w:rsid w:val="00F42EF7"/>
    <w:rsid w:val="00F525FA"/>
    <w:rsid w:val="00F669A6"/>
    <w:rsid w:val="00F705AB"/>
    <w:rsid w:val="00FD74DF"/>
    <w:rsid w:val="00FF2002"/>
    <w:rsid w:val="0B1ADB91"/>
    <w:rsid w:val="3EBBDB59"/>
    <w:rsid w:val="45A3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11510"/>
  <w15:chartTrackingRefBased/>
  <w15:docId w15:val="{B570E109-BB80-4BC5-B5C2-29EFB2ED6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F4805"/>
    <w:rPr>
      <w:kern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itolo2">
    <w:name w:val="heading 2"/>
    <w:basedOn w:val="Normale"/>
    <w:next w:val="Normale"/>
    <w:link w:val="Titolo2Carattere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itolo3">
    <w:name w:val="heading 3"/>
    <w:basedOn w:val="Normale"/>
    <w:next w:val="Normale"/>
    <w:link w:val="Titolo3Carattere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olo4">
    <w:name w:val="heading 4"/>
    <w:basedOn w:val="Normale"/>
    <w:next w:val="Normale"/>
    <w:link w:val="Titolo4Carattere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olo5">
    <w:name w:val="heading 5"/>
    <w:basedOn w:val="Normale"/>
    <w:next w:val="Normale"/>
    <w:link w:val="Titolo5Carattere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itolo6">
    <w:name w:val="heading 6"/>
    <w:basedOn w:val="Normale"/>
    <w:next w:val="Normale"/>
    <w:link w:val="Titolo6Carattere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Titolosezione">
    <w:name w:val="Titolo sezione"/>
    <w:basedOn w:val="Normale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spacing w:line="240" w:lineRule="auto"/>
      <w:ind w:firstLine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kern w:val="24"/>
    </w:rPr>
  </w:style>
  <w:style w:type="character" w:styleId="Enfasigrassetto">
    <w:name w:val="Strong"/>
    <w:basedOn w:val="Carpredefinitoparagrafo"/>
    <w:uiPriority w:val="22"/>
    <w:unhideWhenUsed/>
    <w:qFormat/>
    <w:rPr>
      <w:b w:val="0"/>
      <w:bCs w:val="0"/>
      <w:caps/>
      <w:smallCaps w:val="0"/>
    </w:rPr>
  </w:style>
  <w:style w:type="character" w:styleId="Testosegnaposto">
    <w:name w:val="Placeholder Text"/>
    <w:basedOn w:val="Carpredefinitoparagrafo"/>
    <w:uiPriority w:val="99"/>
    <w:semiHidden/>
    <w:rsid w:val="005D3A03"/>
    <w:rPr>
      <w:color w:val="404040" w:themeColor="text1" w:themeTint="BF"/>
    </w:rPr>
  </w:style>
  <w:style w:type="paragraph" w:styleId="Nessunaspaziatura">
    <w:name w:val="No Spacing"/>
    <w:aliases w:val="No Indent"/>
    <w:uiPriority w:val="3"/>
    <w:qFormat/>
    <w:pPr>
      <w:ind w:firstLine="0"/>
    </w:p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itolo2Carattere">
    <w:name w:val="Titolo 2 Carattere"/>
    <w:basedOn w:val="Carpredefinitoparagrafo"/>
    <w:link w:val="Titolo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olo">
    <w:name w:val="Title"/>
    <w:basedOn w:val="Normale"/>
    <w:link w:val="TitoloCarattere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oloCarattere">
    <w:name w:val="Titolo Carattere"/>
    <w:basedOn w:val="Carpredefinitoparagrafo"/>
    <w:link w:val="Titolo"/>
    <w:rsid w:val="008C5323"/>
    <w:rPr>
      <w:rFonts w:asciiTheme="majorHAnsi" w:eastAsiaTheme="majorEastAsia" w:hAnsiTheme="majorHAnsi" w:cstheme="majorBidi"/>
      <w:kern w:val="24"/>
    </w:rPr>
  </w:style>
  <w:style w:type="character" w:styleId="Enfasicorsivo">
    <w:name w:val="Emphasis"/>
    <w:basedOn w:val="Carpredefinitoparagrafo"/>
    <w:uiPriority w:val="4"/>
    <w:unhideWhenUsed/>
    <w:qFormat/>
    <w:rPr>
      <w:i/>
      <w:iCs/>
    </w:rPr>
  </w:style>
  <w:style w:type="character" w:customStyle="1" w:styleId="Titolo3Carattere">
    <w:name w:val="Titolo 3 Carattere"/>
    <w:basedOn w:val="Carpredefinitoparagrafo"/>
    <w:link w:val="Titolo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itolo4Carattere">
    <w:name w:val="Titolo 4 Carattere"/>
    <w:basedOn w:val="Carpredefinitoparagrafo"/>
    <w:link w:val="Titolo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Titolo5Carattere">
    <w:name w:val="Titolo 5 Carattere"/>
    <w:basedOn w:val="Carpredefinitoparagrafo"/>
    <w:link w:val="Titolo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fia">
    <w:name w:val="Bibliography"/>
    <w:basedOn w:val="Normale"/>
    <w:next w:val="Normale"/>
    <w:uiPriority w:val="37"/>
    <w:unhideWhenUsed/>
    <w:qFormat/>
    <w:pPr>
      <w:ind w:left="720" w:hanging="720"/>
    </w:pPr>
  </w:style>
  <w:style w:type="paragraph" w:styleId="Testodelblocco">
    <w:name w:val="Block Text"/>
    <w:basedOn w:val="Normale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Corpotesto">
    <w:name w:val="Body Text"/>
    <w:basedOn w:val="Normale"/>
    <w:link w:val="CorpotestoCarattere"/>
    <w:uiPriority w:val="99"/>
    <w:semiHidden/>
    <w:unhideWhenUsed/>
    <w:pPr>
      <w:spacing w:after="120"/>
      <w:ind w:firstLine="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Pr>
      <w:kern w:val="24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pPr>
      <w:spacing w:after="120"/>
      <w:ind w:firstLine="0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Pr>
      <w:kern w:val="24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FF2002"/>
    <w:rPr>
      <w:kern w:val="24"/>
      <w:sz w:val="22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pPr>
      <w:spacing w:after="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Pr>
      <w:kern w:val="24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pPr>
      <w:spacing w:after="120"/>
      <w:ind w:left="360" w:firstLine="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Pr>
      <w:kern w:val="24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pPr>
      <w:spacing w:after="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Pr>
      <w:kern w:val="24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pPr>
      <w:spacing w:after="120"/>
      <w:ind w:left="360" w:firstLine="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Pr>
      <w:kern w:val="24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FF2002"/>
    <w:rPr>
      <w:kern w:val="24"/>
      <w:sz w:val="22"/>
      <w:szCs w:val="1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pPr>
      <w:spacing w:line="240" w:lineRule="auto"/>
      <w:ind w:left="4320" w:firstLine="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Pr>
      <w:kern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FF2002"/>
    <w:rPr>
      <w:kern w:val="24"/>
      <w:sz w:val="22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Pr>
      <w:b/>
      <w:bCs/>
      <w:kern w:val="24"/>
      <w:sz w:val="20"/>
      <w:szCs w:val="20"/>
    </w:rPr>
  </w:style>
  <w:style w:type="paragraph" w:styleId="Data">
    <w:name w:val="Date"/>
    <w:basedOn w:val="Normale"/>
    <w:next w:val="Normale"/>
    <w:link w:val="DataCarattere"/>
    <w:uiPriority w:val="99"/>
    <w:semiHidden/>
    <w:unhideWhenUsed/>
    <w:pPr>
      <w:ind w:firstLine="0"/>
    </w:pPr>
  </w:style>
  <w:style w:type="character" w:customStyle="1" w:styleId="DataCarattere">
    <w:name w:val="Data Carattere"/>
    <w:basedOn w:val="Carpredefinitoparagrafo"/>
    <w:link w:val="Data"/>
    <w:uiPriority w:val="99"/>
    <w:semiHidden/>
    <w:rPr>
      <w:kern w:val="24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pPr>
      <w:spacing w:line="240" w:lineRule="auto"/>
      <w:ind w:firstLine="0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Pr>
      <w:kern w:val="24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FF2002"/>
    <w:rPr>
      <w:kern w:val="24"/>
      <w:sz w:val="22"/>
      <w:szCs w:val="20"/>
    </w:rPr>
  </w:style>
  <w:style w:type="paragraph" w:styleId="Indirizzodestinatario">
    <w:name w:val="envelope address"/>
    <w:basedOn w:val="Normale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Indirizzomittente">
    <w:name w:val="envelope return"/>
    <w:basedOn w:val="Normale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Pidipagina">
    <w:name w:val="footer"/>
    <w:basedOn w:val="Normale"/>
    <w:link w:val="PidipaginaCarattere"/>
    <w:uiPriority w:val="99"/>
    <w:unhideWhenUsed/>
    <w:rsid w:val="008002C0"/>
    <w:pPr>
      <w:spacing w:line="240" w:lineRule="auto"/>
      <w:ind w:firstLine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02C0"/>
    <w:rPr>
      <w:kern w:val="24"/>
    </w:rPr>
  </w:style>
  <w:style w:type="table" w:styleId="Grigliatabella">
    <w:name w:val="Table Grid"/>
    <w:basedOn w:val="Tabellanormale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Pr>
      <w:i/>
      <w:iCs/>
      <w:kern w:val="24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ice1">
    <w:name w:val="index 1"/>
    <w:basedOn w:val="Normale"/>
    <w:next w:val="Normale"/>
    <w:autoRedefine/>
    <w:uiPriority w:val="99"/>
    <w:semiHidden/>
    <w:unhideWhenUsed/>
    <w:pPr>
      <w:spacing w:line="240" w:lineRule="auto"/>
      <w:ind w:left="240" w:firstLine="0"/>
    </w:pPr>
  </w:style>
  <w:style w:type="paragraph" w:styleId="Indice2">
    <w:name w:val="index 2"/>
    <w:basedOn w:val="Normale"/>
    <w:next w:val="Normale"/>
    <w:autoRedefine/>
    <w:uiPriority w:val="99"/>
    <w:semiHidden/>
    <w:unhideWhenUsed/>
    <w:pPr>
      <w:spacing w:line="240" w:lineRule="auto"/>
      <w:ind w:left="480" w:firstLine="0"/>
    </w:pPr>
  </w:style>
  <w:style w:type="paragraph" w:styleId="Indice3">
    <w:name w:val="index 3"/>
    <w:basedOn w:val="Normale"/>
    <w:next w:val="Normale"/>
    <w:autoRedefine/>
    <w:uiPriority w:val="99"/>
    <w:semiHidden/>
    <w:unhideWhenUsed/>
    <w:pPr>
      <w:spacing w:line="240" w:lineRule="auto"/>
      <w:ind w:left="720" w:firstLine="0"/>
    </w:pPr>
  </w:style>
  <w:style w:type="paragraph" w:styleId="Indice4">
    <w:name w:val="index 4"/>
    <w:basedOn w:val="Normale"/>
    <w:next w:val="Normale"/>
    <w:autoRedefine/>
    <w:uiPriority w:val="99"/>
    <w:semiHidden/>
    <w:unhideWhenUsed/>
    <w:pPr>
      <w:spacing w:line="240" w:lineRule="auto"/>
      <w:ind w:left="960" w:firstLine="0"/>
    </w:pPr>
  </w:style>
  <w:style w:type="paragraph" w:styleId="Indice5">
    <w:name w:val="index 5"/>
    <w:basedOn w:val="Normale"/>
    <w:next w:val="Normale"/>
    <w:autoRedefine/>
    <w:uiPriority w:val="99"/>
    <w:semiHidden/>
    <w:unhideWhenUsed/>
    <w:pPr>
      <w:spacing w:line="240" w:lineRule="auto"/>
      <w:ind w:left="1200" w:firstLine="0"/>
    </w:pPr>
  </w:style>
  <w:style w:type="paragraph" w:styleId="Indice6">
    <w:name w:val="index 6"/>
    <w:basedOn w:val="Normale"/>
    <w:next w:val="Normale"/>
    <w:autoRedefine/>
    <w:uiPriority w:val="99"/>
    <w:semiHidden/>
    <w:unhideWhenUsed/>
    <w:pPr>
      <w:spacing w:line="240" w:lineRule="auto"/>
      <w:ind w:left="1440" w:firstLine="0"/>
    </w:pPr>
  </w:style>
  <w:style w:type="paragraph" w:styleId="Indice7">
    <w:name w:val="index 7"/>
    <w:basedOn w:val="Normale"/>
    <w:next w:val="Normale"/>
    <w:autoRedefine/>
    <w:uiPriority w:val="99"/>
    <w:semiHidden/>
    <w:unhideWhenUsed/>
    <w:pPr>
      <w:spacing w:line="240" w:lineRule="auto"/>
      <w:ind w:left="1680" w:firstLine="0"/>
    </w:pPr>
  </w:style>
  <w:style w:type="paragraph" w:styleId="Indice8">
    <w:name w:val="index 8"/>
    <w:basedOn w:val="Normale"/>
    <w:next w:val="Normale"/>
    <w:autoRedefine/>
    <w:uiPriority w:val="99"/>
    <w:semiHidden/>
    <w:unhideWhenUsed/>
    <w:pPr>
      <w:spacing w:line="240" w:lineRule="auto"/>
      <w:ind w:left="1920" w:firstLine="0"/>
    </w:pPr>
  </w:style>
  <w:style w:type="paragraph" w:styleId="Indice9">
    <w:name w:val="index 9"/>
    <w:basedOn w:val="Normale"/>
    <w:next w:val="Normale"/>
    <w:autoRedefine/>
    <w:uiPriority w:val="99"/>
    <w:semiHidden/>
    <w:unhideWhenUsed/>
    <w:pPr>
      <w:spacing w:line="240" w:lineRule="auto"/>
      <w:ind w:left="2160" w:firstLine="0"/>
    </w:pPr>
  </w:style>
  <w:style w:type="paragraph" w:styleId="Titoloindice">
    <w:name w:val="index heading"/>
    <w:basedOn w:val="Normale"/>
    <w:next w:val="I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Elenco">
    <w:name w:val="List"/>
    <w:basedOn w:val="Normale"/>
    <w:uiPriority w:val="99"/>
    <w:semiHidden/>
    <w:unhideWhenUsed/>
    <w:pPr>
      <w:ind w:left="360" w:firstLine="0"/>
      <w:contextualSpacing/>
    </w:pPr>
  </w:style>
  <w:style w:type="paragraph" w:styleId="Elenco2">
    <w:name w:val="List 2"/>
    <w:basedOn w:val="Normale"/>
    <w:uiPriority w:val="99"/>
    <w:semiHidden/>
    <w:unhideWhenUsed/>
    <w:pPr>
      <w:ind w:left="720" w:firstLine="0"/>
      <w:contextualSpacing/>
    </w:pPr>
  </w:style>
  <w:style w:type="paragraph" w:styleId="Elenco3">
    <w:name w:val="List 3"/>
    <w:basedOn w:val="Normale"/>
    <w:uiPriority w:val="99"/>
    <w:semiHidden/>
    <w:unhideWhenUsed/>
    <w:pPr>
      <w:ind w:left="1080" w:firstLine="0"/>
      <w:contextualSpacing/>
    </w:pPr>
  </w:style>
  <w:style w:type="paragraph" w:styleId="Elenco4">
    <w:name w:val="List 4"/>
    <w:basedOn w:val="Normale"/>
    <w:uiPriority w:val="99"/>
    <w:semiHidden/>
    <w:unhideWhenUsed/>
    <w:pPr>
      <w:ind w:left="1440" w:firstLine="0"/>
      <w:contextualSpacing/>
    </w:pPr>
  </w:style>
  <w:style w:type="paragraph" w:styleId="Elenco5">
    <w:name w:val="List 5"/>
    <w:basedOn w:val="Normale"/>
    <w:uiPriority w:val="99"/>
    <w:semiHidden/>
    <w:unhideWhenUsed/>
    <w:pPr>
      <w:ind w:left="1800" w:firstLine="0"/>
      <w:contextualSpacing/>
    </w:pPr>
  </w:style>
  <w:style w:type="paragraph" w:styleId="Puntoelenco">
    <w:name w:val="List Bullet"/>
    <w:basedOn w:val="Normale"/>
    <w:uiPriority w:val="9"/>
    <w:unhideWhenUsed/>
    <w:qFormat/>
    <w:pPr>
      <w:numPr>
        <w:numId w:val="1"/>
      </w:numPr>
      <w:contextualSpacing/>
    </w:pPr>
  </w:style>
  <w:style w:type="paragraph" w:styleId="Puntoelenco2">
    <w:name w:val="List Bullet 2"/>
    <w:basedOn w:val="Normale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Puntoelenco3">
    <w:name w:val="List Bullet 3"/>
    <w:basedOn w:val="Normale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Puntoelenco4">
    <w:name w:val="List Bullet 4"/>
    <w:basedOn w:val="Normale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Puntoelenco5">
    <w:name w:val="List Bullet 5"/>
    <w:basedOn w:val="Normale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Elencocontinua">
    <w:name w:val="List Continue"/>
    <w:basedOn w:val="Normale"/>
    <w:uiPriority w:val="99"/>
    <w:semiHidden/>
    <w:unhideWhenUsed/>
    <w:pPr>
      <w:spacing w:after="120"/>
      <w:ind w:left="360" w:firstLine="0"/>
      <w:contextualSpacing/>
    </w:pPr>
  </w:style>
  <w:style w:type="paragraph" w:styleId="Elencocontinua2">
    <w:name w:val="List Continue 2"/>
    <w:basedOn w:val="Normale"/>
    <w:uiPriority w:val="99"/>
    <w:semiHidden/>
    <w:unhideWhenUsed/>
    <w:pPr>
      <w:spacing w:after="120"/>
      <w:ind w:left="720" w:firstLine="0"/>
      <w:contextualSpacing/>
    </w:pPr>
  </w:style>
  <w:style w:type="paragraph" w:styleId="Elencocontinua3">
    <w:name w:val="List Continue 3"/>
    <w:basedOn w:val="Normale"/>
    <w:uiPriority w:val="99"/>
    <w:semiHidden/>
    <w:unhideWhenUsed/>
    <w:pPr>
      <w:spacing w:after="120"/>
      <w:ind w:left="1080" w:firstLine="0"/>
      <w:contextualSpacing/>
    </w:pPr>
  </w:style>
  <w:style w:type="paragraph" w:styleId="Elencocontinua4">
    <w:name w:val="List Continue 4"/>
    <w:basedOn w:val="Normale"/>
    <w:uiPriority w:val="99"/>
    <w:semiHidden/>
    <w:unhideWhenUsed/>
    <w:pPr>
      <w:spacing w:after="120"/>
      <w:ind w:left="1440" w:firstLine="0"/>
      <w:contextualSpacing/>
    </w:pPr>
  </w:style>
  <w:style w:type="paragraph" w:styleId="Elencocontinua5">
    <w:name w:val="List Continue 5"/>
    <w:basedOn w:val="Normale"/>
    <w:uiPriority w:val="99"/>
    <w:semiHidden/>
    <w:unhideWhenUsed/>
    <w:pPr>
      <w:spacing w:after="120"/>
      <w:ind w:left="1800" w:firstLine="0"/>
      <w:contextualSpacing/>
    </w:pPr>
  </w:style>
  <w:style w:type="paragraph" w:styleId="Numeroelenco">
    <w:name w:val="List Number"/>
    <w:basedOn w:val="Normale"/>
    <w:uiPriority w:val="9"/>
    <w:unhideWhenUsed/>
    <w:qFormat/>
    <w:pPr>
      <w:numPr>
        <w:numId w:val="6"/>
      </w:numPr>
      <w:contextualSpacing/>
    </w:pPr>
  </w:style>
  <w:style w:type="paragraph" w:styleId="Numeroelenco2">
    <w:name w:val="List Number 2"/>
    <w:basedOn w:val="Normale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Numeroelenco3">
    <w:name w:val="List Number 3"/>
    <w:basedOn w:val="Normale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Numeroelenco4">
    <w:name w:val="List Number 4"/>
    <w:basedOn w:val="Normale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Numeroelenco5">
    <w:name w:val="List Number 5"/>
    <w:basedOn w:val="Normale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aragrafoelenco">
    <w:name w:val="List Paragraph"/>
    <w:basedOn w:val="Normale"/>
    <w:uiPriority w:val="34"/>
    <w:unhideWhenUsed/>
    <w:qFormat/>
    <w:pPr>
      <w:ind w:left="720" w:firstLine="0"/>
      <w:contextualSpacing/>
    </w:pPr>
  </w:style>
  <w:style w:type="paragraph" w:styleId="Testomacro">
    <w:name w:val="macro"/>
    <w:link w:val="TestomacroCarattere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eWeb">
    <w:name w:val="Normal (Web)"/>
    <w:basedOn w:val="Normale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Rientronormale">
    <w:name w:val="Normal Indent"/>
    <w:basedOn w:val="Normale"/>
    <w:uiPriority w:val="99"/>
    <w:semiHidden/>
    <w:unhideWhenUsed/>
    <w:pPr>
      <w:ind w:left="720" w:firstLine="0"/>
    </w:p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pPr>
      <w:spacing w:line="240" w:lineRule="auto"/>
      <w:ind w:firstLine="0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Pr>
      <w:kern w:val="24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Pr>
      <w:i/>
      <w:iCs/>
      <w:color w:val="404040" w:themeColor="text1" w:themeTint="BF"/>
      <w:kern w:val="24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pPr>
      <w:ind w:firstLine="0"/>
    </w:pPr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Pr>
      <w:kern w:val="24"/>
    </w:rPr>
  </w:style>
  <w:style w:type="paragraph" w:styleId="Firma">
    <w:name w:val="Signature"/>
    <w:basedOn w:val="Normale"/>
    <w:link w:val="FirmaCarattere"/>
    <w:uiPriority w:val="99"/>
    <w:semiHidden/>
    <w:unhideWhenUsed/>
    <w:pPr>
      <w:spacing w:line="240" w:lineRule="auto"/>
      <w:ind w:left="4320" w:firstLine="0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Pr>
      <w:kern w:val="24"/>
    </w:rPr>
  </w:style>
  <w:style w:type="paragraph" w:styleId="Indicefonti">
    <w:name w:val="table of authorities"/>
    <w:basedOn w:val="Normale"/>
    <w:next w:val="Normale"/>
    <w:uiPriority w:val="99"/>
    <w:semiHidden/>
    <w:unhideWhenUsed/>
    <w:pPr>
      <w:ind w:left="240" w:firstLine="0"/>
    </w:pPr>
  </w:style>
  <w:style w:type="paragraph" w:styleId="Indicedellefigure">
    <w:name w:val="table of figures"/>
    <w:basedOn w:val="Normale"/>
    <w:next w:val="Normale"/>
    <w:uiPriority w:val="99"/>
    <w:semiHidden/>
    <w:unhideWhenUsed/>
    <w:pPr>
      <w:ind w:firstLine="0"/>
    </w:pPr>
  </w:style>
  <w:style w:type="paragraph" w:styleId="Titoloindicefonti">
    <w:name w:val="toa heading"/>
    <w:basedOn w:val="Normale"/>
    <w:next w:val="Normale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firstLine="0"/>
    </w:pPr>
  </w:style>
  <w:style w:type="paragraph" w:styleId="Sommario5">
    <w:name w:val="toc 5"/>
    <w:basedOn w:val="Normale"/>
    <w:next w:val="Normale"/>
    <w:autoRedefine/>
    <w:uiPriority w:val="39"/>
    <w:semiHidden/>
    <w:unhideWhenUsed/>
    <w:pPr>
      <w:spacing w:after="100"/>
      <w:ind w:left="960" w:firstLine="0"/>
    </w:pPr>
  </w:style>
  <w:style w:type="paragraph" w:styleId="Sommario6">
    <w:name w:val="toc 6"/>
    <w:basedOn w:val="Normale"/>
    <w:next w:val="Normale"/>
    <w:autoRedefine/>
    <w:uiPriority w:val="39"/>
    <w:semiHidden/>
    <w:unhideWhenUsed/>
    <w:pPr>
      <w:spacing w:after="100"/>
      <w:ind w:left="1200" w:firstLine="0"/>
    </w:pPr>
  </w:style>
  <w:style w:type="paragraph" w:styleId="Sommario7">
    <w:name w:val="toc 7"/>
    <w:basedOn w:val="Normale"/>
    <w:next w:val="Normale"/>
    <w:autoRedefine/>
    <w:uiPriority w:val="39"/>
    <w:semiHidden/>
    <w:unhideWhenUsed/>
    <w:pPr>
      <w:spacing w:after="100"/>
      <w:ind w:left="1440" w:firstLine="0"/>
    </w:pPr>
  </w:style>
  <w:style w:type="paragraph" w:styleId="Sommario8">
    <w:name w:val="toc 8"/>
    <w:basedOn w:val="Normale"/>
    <w:next w:val="Normale"/>
    <w:autoRedefine/>
    <w:uiPriority w:val="39"/>
    <w:semiHidden/>
    <w:unhideWhenUsed/>
    <w:pPr>
      <w:spacing w:after="100"/>
      <w:ind w:left="1680" w:firstLine="0"/>
    </w:pPr>
  </w:style>
  <w:style w:type="paragraph" w:styleId="Sommario9">
    <w:name w:val="toc 9"/>
    <w:basedOn w:val="Normale"/>
    <w:next w:val="Normale"/>
    <w:autoRedefine/>
    <w:uiPriority w:val="39"/>
    <w:semiHidden/>
    <w:unhideWhenUsed/>
    <w:pPr>
      <w:spacing w:after="100"/>
      <w:ind w:left="1920" w:firstLine="0"/>
    </w:pPr>
  </w:style>
  <w:style w:type="character" w:styleId="Rimandonotadichiusura">
    <w:name w:val="endnote reference"/>
    <w:basedOn w:val="Carpredefinitoparagrafo"/>
    <w:uiPriority w:val="99"/>
    <w:semiHidden/>
    <w:unhideWhenUsed/>
    <w:rPr>
      <w:vertAlign w:val="superscript"/>
    </w:rPr>
  </w:style>
  <w:style w:type="character" w:styleId="Rimandonotaapidipagina">
    <w:name w:val="footnote reference"/>
    <w:basedOn w:val="Carpredefinitoparagrafo"/>
    <w:uiPriority w:val="5"/>
    <w:unhideWhenUsed/>
    <w:qFormat/>
    <w:rPr>
      <w:vertAlign w:val="superscript"/>
    </w:rPr>
  </w:style>
  <w:style w:type="table" w:customStyle="1" w:styleId="ReportAPA">
    <w:name w:val="Report APA"/>
    <w:basedOn w:val="Tabellanormale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ellaFigura">
    <w:name w:val="Tabella/Figura"/>
    <w:basedOn w:val="Normale"/>
    <w:uiPriority w:val="39"/>
    <w:qFormat/>
    <w:pPr>
      <w:spacing w:before="240"/>
      <w:ind w:firstLine="0"/>
      <w:contextualSpacing/>
    </w:pPr>
  </w:style>
  <w:style w:type="table" w:styleId="Tabellasemplice-1">
    <w:name w:val="Plain Table 1"/>
    <w:basedOn w:val="Tabellanormale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FF2002"/>
    <w:rPr>
      <w:sz w:val="22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FF2002"/>
    <w:rPr>
      <w:kern w:val="24"/>
      <w:sz w:val="22"/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olo21">
    <w:name w:val="Titolo 21"/>
    <w:basedOn w:val="Normale"/>
    <w:uiPriority w:val="1"/>
    <w:qFormat/>
    <w:rsid w:val="00B823AA"/>
    <w:pPr>
      <w:ind w:firstLine="0"/>
      <w:jc w:val="center"/>
    </w:pPr>
  </w:style>
  <w:style w:type="table" w:styleId="Tabellasemplice-2">
    <w:name w:val="Plain Table 2"/>
    <w:basedOn w:val="Tabellanormale"/>
    <w:uiPriority w:val="42"/>
    <w:rsid w:val="004874B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4874B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874B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4874B2"/>
    <w:rPr>
      <w:color w:val="0000FF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A2777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2777B"/>
    <w:pPr>
      <w:spacing w:after="100"/>
      <w:ind w:left="2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B6B1B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561B3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file:///C:\Users\agost\OneDrive\Desktop\OO-BDI-Project\UML\umldatabase.png" TargetMode="External"/><Relationship Id="rId26" Type="http://schemas.openxmlformats.org/officeDocument/2006/relationships/hyperlink" Target="file:///C:\Users\agost\OneDrive\Desktop\OO-BDI-Project\UML\umlcompleto.pn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file:///C:\Users\agost\OneDrive\Desktop\OO-BDI-Project\UML\RegistrazioneGestoreController_oninviasottoscrizioneButtonClick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e.fortino@studenti.unina.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file:///C:\Users\agost\OneDrive\Desktop\OO-BDI-Project\UML\umlcompleto.pdf" TargetMode="External"/><Relationship Id="rId36" Type="http://schemas.openxmlformats.org/officeDocument/2006/relationships/image" Target="media/image18.png"/><Relationship Id="rId10" Type="http://schemas.openxmlformats.org/officeDocument/2006/relationships/hyperlink" Target="mailto:ag.cesarano@studenti.unina.it" TargetMode="External"/><Relationship Id="rId19" Type="http://schemas.openxmlformats.org/officeDocument/2006/relationships/image" Target="media/image8.png"/><Relationship Id="rId31" Type="http://schemas.openxmlformats.org/officeDocument/2006/relationships/hyperlink" Target="file:///C:\Users\agost\OneDrive\Desktop\OO-BDI-Project\UML\RichiesteController_accettaRichiesta.png" TargetMode="External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file:///C:\Users\agost\OneDrive\Desktop\OO-BDI-Project\UML\umlcontroller1.pn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file:///C:\Users\agost\OneDrive\Desktop\OO-BDI-Project\documentazione\javadoc\index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glossaryDocument" Target="glossary/document.xml"/><Relationship Id="rId20" Type="http://schemas.openxmlformats.org/officeDocument/2006/relationships/hyperlink" Target="file:///C:\Users\agost\OneDrive\Desktop\OO-BDI-Project\UML\umlcontroller.png" TargetMode="External"/><Relationship Id="rId4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ost\AppData\Local\Microsoft\Office\16.0\DTS\it-IT%7bB5898763-58A9-40EB-BBDC-A2FF32686ABE%7d\%7bDDF40454-8668-4FB6-BDD1-7EF50ACF3C7F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D80BA64C594B45A46E60827AA77E1F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546460C-9E29-4722-A384-DA651811D543}"/>
      </w:docPartPr>
      <w:docPartBody>
        <w:p w:rsidR="001031C5" w:rsidRDefault="00D67DCB">
          <w:pPr>
            <w:pStyle w:val="ADD80BA64C594B45A46E60827AA77E1F"/>
          </w:pPr>
          <w:r w:rsidRPr="004D370F">
            <w:rPr>
              <w:noProof/>
              <w:lang w:bidi="it-IT"/>
            </w:rPr>
            <w:t>Titolo figure:</w:t>
          </w:r>
        </w:p>
      </w:docPartBody>
    </w:docPart>
    <w:docPart>
      <w:docPartPr>
        <w:name w:val="5D594DD096BC43E987C50E8AC550075D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1BA71EC-9EF9-4CC3-A1F8-3C6B9CA1B469}"/>
      </w:docPartPr>
      <w:docPartBody>
        <w:p w:rsidR="001031C5" w:rsidRDefault="00D67DCB">
          <w:pPr>
            <w:pStyle w:val="5D594DD096BC43E987C50E8AC550075D"/>
          </w:pPr>
          <w:r w:rsidRPr="004D370F">
            <w:rPr>
              <w:noProof/>
              <w:lang w:bidi="it-IT"/>
            </w:rPr>
            <w:t>[Includere tutte le figure in specifiche sezioni, dopo i riferimenti e, se applicabile, le note a piè di pagina e le tabelle. Includere una didascalia numerata per ogni figura. Usare lo stile Tabella/Figura per semplificare la spaziatura tra la figura e la didascalia.]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DCB"/>
    <w:rsid w:val="001031C5"/>
    <w:rsid w:val="00691C2A"/>
    <w:rsid w:val="00AC7DA7"/>
    <w:rsid w:val="00AF5E9F"/>
    <w:rsid w:val="00D6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corsivo">
    <w:name w:val="Emphasis"/>
    <w:basedOn w:val="Carpredefinitoparagrafo"/>
    <w:uiPriority w:val="4"/>
    <w:unhideWhenUsed/>
    <w:qFormat/>
    <w:rPr>
      <w:i/>
      <w:iCs/>
    </w:rPr>
  </w:style>
  <w:style w:type="paragraph" w:customStyle="1" w:styleId="ADD80BA64C594B45A46E60827AA77E1F">
    <w:name w:val="ADD80BA64C594B45A46E60827AA77E1F"/>
  </w:style>
  <w:style w:type="paragraph" w:customStyle="1" w:styleId="5D594DD096BC43E987C50E8AC550075D">
    <w:name w:val="5D594DD096BC43E987C50E8AC55007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SISTEMA DI GESTIONE PER CORSI DI FORMAZIONE [OOBD2122]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{79E28E5D-33F0-4CA9-8CE9-0F336847D478}</b:Guid>
    <b:Title>Titolo articolo</b:Title>
    <b:Year>Anno</b:Year>
    <b:JournalName>Titolo rivista</b:JournalName>
    <b:Pages>Pagine da-a</b:Pages>
    <b:Author>
      <b:Author>
        <b:NameList>
          <b:Person>
            <b:Last>Cognome</b:Last>
            <b:First>Nome</b:First>
          </b:Person>
        </b:NameList>
      </b:Author>
    </b:Author>
    <b:RefOrder>1</b:RefOrder>
  </b:Source>
  <b:Source>
    <b:Tag>Last</b:Tag>
    <b:SourceType>Book</b:SourceType>
    <b:Guid>{E2C30101-00B0-41A6-960A-D8E0A24EA3D7}</b:Guid>
    <b:Title>Titolo libro</b:Title>
    <b:Year>Anno</b:Year>
    <b:City>Nome città</b:City>
    <b:Publisher>Nome editore</b:Publisher>
    <b:Author>
      <b:Author>
        <b:NameList>
          <b:Person>
            <b:Last>Cognome</b:Last>
            <b:First>Nome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B1302-3FA1-4E07-8868-3DF67E9F9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{DDF40454-8668-4FB6-BDD1-7EF50ACF3C7F}tf03982351_win32.dotx</Template>
  <TotalTime>0</TotalTime>
  <Pages>23</Pages>
  <Words>1060</Words>
  <Characters>6046</Characters>
  <Application>Microsoft Office Word</Application>
  <DocSecurity>0</DocSecurity>
  <Lines>50</Lines>
  <Paragraphs>14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Agostino Cesarano</dc:creator>
  <cp:keywords/>
  <dc:description/>
  <cp:lastModifiedBy>AGOSTINO CESARANO</cp:lastModifiedBy>
  <cp:revision>2</cp:revision>
  <cp:lastPrinted>2022-02-07T15:55:00Z</cp:lastPrinted>
  <dcterms:created xsi:type="dcterms:W3CDTF">2022-02-07T15:55:00Z</dcterms:created>
  <dcterms:modified xsi:type="dcterms:W3CDTF">2022-02-07T15:55:00Z</dcterms:modified>
</cp:coreProperties>
</file>